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00C" w14:textId="27998D27" w:rsidR="008D006A" w:rsidRDefault="008D006A" w:rsidP="008D006A">
      <w:pPr>
        <w:pStyle w:val="Heading1Plain"/>
      </w:pPr>
      <w:r>
        <w:t xml:space="preserve">Submittal </w:t>
      </w:r>
      <w:r w:rsidR="0048793F">
        <w:t>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ckThinSmallGap" w:sz="24" w:space="0" w:color="A6A6A6" w:themeColor="background1" w:themeShade="A6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430"/>
        <w:gridCol w:w="3520"/>
        <w:gridCol w:w="1170"/>
        <w:gridCol w:w="3960"/>
      </w:tblGrid>
      <w:tr w:rsidR="008D006A" w14:paraId="4264201F" w14:textId="77777777" w:rsidTr="0046454D">
        <w:tc>
          <w:tcPr>
            <w:tcW w:w="1430" w:type="dxa"/>
            <w:vMerge w:val="restart"/>
          </w:tcPr>
          <w:p w14:paraId="6CF29197" w14:textId="77777777" w:rsidR="008D006A" w:rsidRPr="00313269" w:rsidRDefault="008D006A" w:rsidP="0046454D">
            <w:pPr>
              <w:pStyle w:val="TableMemorandum"/>
              <w:jc w:val="right"/>
              <w:rPr>
                <w:b/>
                <w:bCs/>
              </w:rPr>
            </w:pPr>
            <w:bookmarkStart w:id="0" w:name="_Hlk152062061"/>
            <w:r>
              <w:rPr>
                <w:b/>
                <w:bCs/>
              </w:rPr>
              <w:t>From</w:t>
            </w:r>
          </w:p>
        </w:tc>
        <w:tc>
          <w:tcPr>
            <w:tcW w:w="3520" w:type="dxa"/>
            <w:vMerge w:val="restart"/>
          </w:tcPr>
          <w:p w14:paraId="30C847C4" w14:textId="77777777" w:rsidR="008D006A" w:rsidRDefault="008D006A" w:rsidP="0046454D">
            <w:pPr>
              <w:pStyle w:val="TableMemorandum"/>
            </w:pPr>
            <w:r>
              <w:t>Advanced Integration &amp; Controls</w:t>
            </w:r>
          </w:p>
          <w:p w14:paraId="0E75F210" w14:textId="77777777" w:rsidR="008D006A" w:rsidRDefault="008D006A" w:rsidP="0046454D">
            <w:pPr>
              <w:pStyle w:val="TableMemorandum"/>
            </w:pPr>
            <w:r>
              <w:t>9332 Tech Center Drive, Suite 200 &amp; 300</w:t>
            </w:r>
          </w:p>
          <w:p w14:paraId="5DD40AB4" w14:textId="77777777" w:rsidR="008D006A" w:rsidRDefault="008D006A" w:rsidP="0046454D">
            <w:pPr>
              <w:pStyle w:val="TableMemorandum"/>
            </w:pPr>
            <w:r>
              <w:t>Sacramento, CA 95826</w:t>
            </w:r>
          </w:p>
        </w:tc>
        <w:tc>
          <w:tcPr>
            <w:tcW w:w="1170" w:type="dxa"/>
          </w:tcPr>
          <w:p w14:paraId="2AAB92C1" w14:textId="77777777" w:rsidR="008D006A" w:rsidRDefault="008D006A" w:rsidP="0046454D">
            <w:pPr>
              <w:pStyle w:val="TableMemorandum"/>
              <w:jc w:val="right"/>
            </w:pPr>
            <w:r w:rsidRPr="00313269">
              <w:rPr>
                <w:b/>
                <w:bCs/>
              </w:rPr>
              <w:t>Project</w:t>
            </w:r>
          </w:p>
        </w:tc>
        <w:tc>
          <w:tcPr>
            <w:tcW w:w="3960" w:type="dxa"/>
          </w:tcPr>
          <w:p w14:paraId="1329B727" w14:textId="77777777" w:rsidR="008D006A" w:rsidRDefault="00706B6B" w:rsidP="0046454D">
            <w:pPr>
              <w:pStyle w:val="TableMemorandum"/>
            </w:pPr>
            <w:fldSimple w:instr=" DOCPROPERTY  &quot;Project Name&quot;  \* MERGEFORMAT ">
              <w:r>
                <w:t>[ABYZ Project Name]</w:t>
              </w:r>
            </w:fldSimple>
          </w:p>
        </w:tc>
      </w:tr>
      <w:tr w:rsidR="008D006A" w14:paraId="59CE23F2" w14:textId="77777777" w:rsidTr="0046454D">
        <w:tc>
          <w:tcPr>
            <w:tcW w:w="1430" w:type="dxa"/>
            <w:vMerge/>
          </w:tcPr>
          <w:p w14:paraId="16310DA5" w14:textId="77777777" w:rsidR="008D006A" w:rsidRDefault="008D006A" w:rsidP="0046454D">
            <w:pPr>
              <w:pStyle w:val="TableMemorandum"/>
              <w:jc w:val="right"/>
              <w:rPr>
                <w:b/>
                <w:bCs/>
              </w:rPr>
            </w:pPr>
          </w:p>
        </w:tc>
        <w:tc>
          <w:tcPr>
            <w:tcW w:w="3520" w:type="dxa"/>
            <w:vMerge/>
          </w:tcPr>
          <w:p w14:paraId="72E5383F" w14:textId="77777777" w:rsidR="008D006A" w:rsidRDefault="008D006A" w:rsidP="0046454D">
            <w:pPr>
              <w:pStyle w:val="TableMemorandum"/>
            </w:pPr>
          </w:p>
        </w:tc>
        <w:tc>
          <w:tcPr>
            <w:tcW w:w="1170" w:type="dxa"/>
          </w:tcPr>
          <w:p w14:paraId="5EABC9C3" w14:textId="77777777" w:rsidR="008D006A" w:rsidRDefault="008D006A" w:rsidP="0046454D">
            <w:pPr>
              <w:pStyle w:val="TableMemorandum"/>
              <w:jc w:val="right"/>
            </w:pPr>
            <w:r>
              <w:rPr>
                <w:b/>
                <w:bCs/>
              </w:rPr>
              <w:t>Project No.</w:t>
            </w:r>
          </w:p>
        </w:tc>
        <w:tc>
          <w:tcPr>
            <w:tcW w:w="3960" w:type="dxa"/>
          </w:tcPr>
          <w:p w14:paraId="7F6827DC" w14:textId="77777777" w:rsidR="008D006A" w:rsidRDefault="00706B6B" w:rsidP="0046454D">
            <w:pPr>
              <w:pStyle w:val="TableMemorandum"/>
            </w:pPr>
            <w:fldSimple w:instr=" DOCPROPERTY  &quot;Project Number&quot;  \* MERGEFORMAT ">
              <w:r>
                <w:t>[ABYZ Project Number]</w:t>
              </w:r>
            </w:fldSimple>
          </w:p>
        </w:tc>
      </w:tr>
      <w:tr w:rsidR="008D006A" w14:paraId="0C648858" w14:textId="77777777" w:rsidTr="0046454D">
        <w:trPr>
          <w:trHeight w:val="37"/>
        </w:trPr>
        <w:tc>
          <w:tcPr>
            <w:tcW w:w="1430" w:type="dxa"/>
            <w:vMerge/>
          </w:tcPr>
          <w:p w14:paraId="5445F306" w14:textId="77777777" w:rsidR="008D006A" w:rsidRDefault="008D006A" w:rsidP="0046454D">
            <w:pPr>
              <w:pStyle w:val="TableMemorandum"/>
              <w:jc w:val="right"/>
              <w:rPr>
                <w:b/>
                <w:bCs/>
              </w:rPr>
            </w:pPr>
          </w:p>
        </w:tc>
        <w:tc>
          <w:tcPr>
            <w:tcW w:w="3520" w:type="dxa"/>
            <w:vMerge/>
          </w:tcPr>
          <w:p w14:paraId="1A890D8A" w14:textId="77777777" w:rsidR="008D006A" w:rsidRDefault="008D006A" w:rsidP="0046454D">
            <w:pPr>
              <w:pStyle w:val="TableMemorandum"/>
            </w:pPr>
          </w:p>
        </w:tc>
        <w:tc>
          <w:tcPr>
            <w:tcW w:w="1170" w:type="dxa"/>
          </w:tcPr>
          <w:p w14:paraId="16D9313D" w14:textId="77777777" w:rsidR="008D006A" w:rsidRPr="00313269" w:rsidRDefault="008D006A" w:rsidP="0046454D">
            <w:pPr>
              <w:pStyle w:val="TableMemorandum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Revision</w:t>
            </w:r>
          </w:p>
        </w:tc>
        <w:sdt>
          <w:sdtPr>
            <w:alias w:val="Submittal No."/>
            <w:tag w:val="Submittal No."/>
            <w:id w:val="510179612"/>
            <w:placeholder>
              <w:docPart w:val="34FCB5C8908343FC94341B26A6B4A39D"/>
            </w:placeholder>
            <w:showingPlcHdr/>
          </w:sdtPr>
          <w:sdtContent>
            <w:tc>
              <w:tcPr>
                <w:tcW w:w="3960" w:type="dxa"/>
              </w:tcPr>
              <w:p w14:paraId="2542BD4A" w14:textId="77777777" w:rsidR="008D006A" w:rsidRDefault="008D006A" w:rsidP="0046454D">
                <w:pPr>
                  <w:pStyle w:val="TableMemorandum"/>
                </w:pPr>
                <w:r w:rsidRPr="00E72DEF">
                  <w:rPr>
                    <w:color w:val="808080" w:themeColor="background1" w:themeShade="80"/>
                  </w:rPr>
                  <w:t>##</w:t>
                </w:r>
              </w:p>
            </w:tc>
          </w:sdtContent>
        </w:sdt>
      </w:tr>
      <w:tr w:rsidR="008D006A" w14:paraId="0F737EFC" w14:textId="77777777" w:rsidTr="0046454D">
        <w:tc>
          <w:tcPr>
            <w:tcW w:w="1430" w:type="dxa"/>
          </w:tcPr>
          <w:p w14:paraId="07CF3DE3" w14:textId="77777777" w:rsidR="008D006A" w:rsidRDefault="008D006A" w:rsidP="0046454D">
            <w:pPr>
              <w:pStyle w:val="TableMemorandum"/>
              <w:jc w:val="right"/>
              <w:rPr>
                <w:b/>
                <w:bCs/>
              </w:rPr>
            </w:pPr>
            <w:r w:rsidRPr="00313269">
              <w:rPr>
                <w:b/>
                <w:bCs/>
              </w:rPr>
              <w:t>Date</w:t>
            </w:r>
          </w:p>
        </w:tc>
        <w:sdt>
          <w:sdtPr>
            <w:id w:val="1080721984"/>
            <w:placeholder>
              <w:docPart w:val="B463F236CC1949588C92EDEF0FB8A35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520" w:type="dxa"/>
              </w:tcPr>
              <w:p w14:paraId="3485DD7F" w14:textId="77777777" w:rsidR="008D006A" w:rsidRDefault="008D006A" w:rsidP="0046454D">
                <w:pPr>
                  <w:pStyle w:val="TableMemorandum"/>
                </w:pPr>
                <w:r w:rsidRPr="006223B0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1170" w:type="dxa"/>
          </w:tcPr>
          <w:p w14:paraId="0E8F152D" w14:textId="77777777" w:rsidR="008D006A" w:rsidRPr="00313269" w:rsidRDefault="008D006A" w:rsidP="0046454D">
            <w:pPr>
              <w:pStyle w:val="TableMemorandum"/>
              <w:jc w:val="right"/>
              <w:rPr>
                <w:b/>
                <w:bCs/>
              </w:rPr>
            </w:pPr>
          </w:p>
        </w:tc>
        <w:tc>
          <w:tcPr>
            <w:tcW w:w="3960" w:type="dxa"/>
          </w:tcPr>
          <w:p w14:paraId="222C1021" w14:textId="77777777" w:rsidR="008D006A" w:rsidRDefault="008D006A" w:rsidP="0046454D">
            <w:pPr>
              <w:pStyle w:val="TableMemorandum"/>
            </w:pPr>
          </w:p>
        </w:tc>
      </w:tr>
      <w:tr w:rsidR="008D006A" w14:paraId="5F2448AD" w14:textId="77777777" w:rsidTr="0046454D">
        <w:tc>
          <w:tcPr>
            <w:tcW w:w="1430" w:type="dxa"/>
            <w:tcBorders>
              <w:bottom w:val="thickThinSmallGap" w:sz="24" w:space="0" w:color="A6A6A6" w:themeColor="background1" w:themeShade="A6"/>
            </w:tcBorders>
          </w:tcPr>
          <w:p w14:paraId="5CDB377A" w14:textId="77777777" w:rsidR="008D006A" w:rsidRPr="00313269" w:rsidRDefault="008D006A" w:rsidP="0046454D">
            <w:pPr>
              <w:pStyle w:val="TableMemorandum"/>
              <w:jc w:val="right"/>
              <w:rPr>
                <w:b/>
                <w:bCs/>
              </w:rPr>
            </w:pPr>
            <w:r w:rsidRPr="00313269">
              <w:rPr>
                <w:b/>
                <w:bCs/>
              </w:rPr>
              <w:t>Subject</w:t>
            </w:r>
          </w:p>
        </w:tc>
        <w:sdt>
          <w:sdtPr>
            <w:alias w:val="Subject"/>
            <w:tag w:val="Subject"/>
            <w:id w:val="-541980369"/>
            <w:placeholder>
              <w:docPart w:val="E92A095F5D5440A584290A335FF35ABB"/>
            </w:placeholder>
          </w:sdtPr>
          <w:sdtContent>
            <w:tc>
              <w:tcPr>
                <w:tcW w:w="8650" w:type="dxa"/>
                <w:gridSpan w:val="3"/>
                <w:tcBorders>
                  <w:bottom w:val="thickThinSmallGap" w:sz="24" w:space="0" w:color="A6A6A6" w:themeColor="background1" w:themeShade="A6"/>
                </w:tcBorders>
              </w:tcPr>
              <w:p w14:paraId="60EC2A6C" w14:textId="77777777" w:rsidR="008D006A" w:rsidRDefault="008D006A" w:rsidP="0046454D">
                <w:pPr>
                  <w:pStyle w:val="TableMemorandum"/>
                </w:pPr>
                <w:r w:rsidRPr="0073437C">
                  <w:rPr>
                    <w:color w:val="808080" w:themeColor="background1" w:themeShade="80"/>
                  </w:rPr>
                  <w:t>Subject Line</w:t>
                </w:r>
              </w:p>
            </w:tc>
          </w:sdtContent>
        </w:sdt>
      </w:tr>
      <w:tr w:rsidR="008D006A" w14:paraId="6E20494A" w14:textId="77777777" w:rsidTr="0046454D">
        <w:tc>
          <w:tcPr>
            <w:tcW w:w="10080" w:type="dxa"/>
            <w:gridSpan w:val="4"/>
            <w:tcBorders>
              <w:top w:val="thickThinSmallGap" w:sz="24" w:space="0" w:color="A6A6A6" w:themeColor="background1" w:themeShade="A6"/>
              <w:bottom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04EDB7" w14:textId="77777777" w:rsidR="008D006A" w:rsidRDefault="008D006A" w:rsidP="0046454D">
            <w:pPr>
              <w:pStyle w:val="TableMemorandum"/>
            </w:pPr>
          </w:p>
        </w:tc>
      </w:tr>
    </w:tbl>
    <w:bookmarkEnd w:id="0"/>
    <w:p w14:paraId="67A8847B" w14:textId="75CEC12A" w:rsidR="008D006A" w:rsidRDefault="008D006A" w:rsidP="008D006A">
      <w:pPr>
        <w:rPr>
          <w:b/>
          <w:bCs/>
        </w:rPr>
      </w:pPr>
      <w:r>
        <w:rPr>
          <w:b/>
          <w:bCs/>
        </w:rPr>
        <w:t xml:space="preserve">RESPONSE REQUESTED: </w:t>
      </w:r>
      <w:sdt>
        <w:sdtPr>
          <w:rPr>
            <w:b/>
            <w:bCs/>
          </w:rPr>
          <w:id w:val="600460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A2C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>
        <w:rPr>
          <w:b/>
          <w:bCs/>
        </w:rPr>
        <w:t xml:space="preserve"> YES</w:t>
      </w:r>
      <w:r>
        <w:rPr>
          <w:b/>
          <w:bCs/>
        </w:rPr>
        <w:tab/>
      </w:r>
      <w:sdt>
        <w:sdtPr>
          <w:rPr>
            <w:b/>
            <w:bCs/>
          </w:rPr>
          <w:id w:val="683177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>
        <w:rPr>
          <w:b/>
          <w:bCs/>
        </w:rPr>
        <w:t xml:space="preserve"> NO</w:t>
      </w:r>
    </w:p>
    <w:p w14:paraId="46EF5267" w14:textId="77777777" w:rsidR="008D006A" w:rsidRPr="00B8425F" w:rsidRDefault="008D006A" w:rsidP="008D006A">
      <w:r w:rsidRPr="00B8425F">
        <w:t>This submittal addresses the requirements and content discussed of the following section(s) of the project specifications.</w:t>
      </w:r>
    </w:p>
    <w:p w14:paraId="66390C96" w14:textId="77777777" w:rsidR="008D006A" w:rsidRDefault="008D006A" w:rsidP="001A4B88">
      <w:pPr>
        <w:pStyle w:val="ListParagraph"/>
        <w:numPr>
          <w:ilvl w:val="0"/>
          <w:numId w:val="46"/>
        </w:numPr>
      </w:pPr>
      <w:r>
        <w:t xml:space="preserve">[Replace with all relevant project specifications as a </w:t>
      </w:r>
      <w:proofErr w:type="gramStart"/>
      <w:r>
        <w:t>bulleted</w:t>
      </w:r>
      <w:proofErr w:type="gramEnd"/>
      <w:r>
        <w:t xml:space="preserve"> list]</w:t>
      </w:r>
    </w:p>
    <w:p w14:paraId="35A4C829" w14:textId="77777777" w:rsidR="008D006A" w:rsidRPr="00B8425F" w:rsidRDefault="008D006A" w:rsidP="008D006A">
      <w:r w:rsidRPr="00B8425F">
        <w:t>Attached are the following submittal materials for your review and comments.</w:t>
      </w: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985"/>
        <w:gridCol w:w="3329"/>
        <w:gridCol w:w="5756"/>
      </w:tblGrid>
      <w:tr w:rsidR="008D006A" w:rsidRPr="00B8425F" w14:paraId="17A5FE70" w14:textId="77777777" w:rsidTr="001A4B88">
        <w:trPr>
          <w:cantSplit/>
          <w:tblHeader/>
        </w:trPr>
        <w:tc>
          <w:tcPr>
            <w:tcW w:w="489" w:type="pct"/>
            <w:shd w:val="clear" w:color="auto" w:fill="C2D2E8"/>
            <w:vAlign w:val="center"/>
          </w:tcPr>
          <w:p w14:paraId="0D9F956E" w14:textId="77777777" w:rsidR="008D006A" w:rsidRPr="00B8425F" w:rsidRDefault="008D006A" w:rsidP="0046454D">
            <w:pPr>
              <w:pStyle w:val="TableHeader"/>
              <w:jc w:val="center"/>
            </w:pPr>
            <w:r w:rsidRPr="00B8425F">
              <w:t>Item No.</w:t>
            </w:r>
          </w:p>
        </w:tc>
        <w:tc>
          <w:tcPr>
            <w:tcW w:w="1653" w:type="pct"/>
            <w:shd w:val="clear" w:color="auto" w:fill="C2D2E8"/>
          </w:tcPr>
          <w:p w14:paraId="3E3449D8" w14:textId="77777777" w:rsidR="008D006A" w:rsidRPr="00B8425F" w:rsidRDefault="008D006A" w:rsidP="0046454D">
            <w:pPr>
              <w:pStyle w:val="TableHeader"/>
            </w:pPr>
            <w:r>
              <w:t>Document</w:t>
            </w:r>
            <w:r w:rsidRPr="00B8425F">
              <w:t xml:space="preserve"> Name</w:t>
            </w:r>
          </w:p>
        </w:tc>
        <w:tc>
          <w:tcPr>
            <w:tcW w:w="2857" w:type="pct"/>
            <w:shd w:val="clear" w:color="auto" w:fill="C2D2E8"/>
          </w:tcPr>
          <w:p w14:paraId="7701B5BD" w14:textId="77777777" w:rsidR="008D006A" w:rsidRPr="00B8425F" w:rsidRDefault="008D006A" w:rsidP="0046454D">
            <w:pPr>
              <w:pStyle w:val="TableHeader"/>
            </w:pPr>
            <w:r w:rsidRPr="00B8425F">
              <w:t>File Details</w:t>
            </w:r>
          </w:p>
        </w:tc>
      </w:tr>
      <w:tr w:rsidR="008D006A" w:rsidRPr="00B8425F" w14:paraId="7A4D9C99" w14:textId="77777777" w:rsidTr="0046454D">
        <w:trPr>
          <w:cantSplit/>
        </w:trPr>
        <w:tc>
          <w:tcPr>
            <w:tcW w:w="48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561EBC05" w14:textId="77777777" w:rsidR="008D006A" w:rsidRPr="001A4B88" w:rsidRDefault="001A4B88" w:rsidP="001A4B88">
            <w:pPr>
              <w:pStyle w:val="TableBody"/>
              <w:jc w:val="center"/>
              <w:rPr>
                <w:b/>
                <w:bCs/>
              </w:rPr>
            </w:pPr>
            <w:r w:rsidRPr="001A4B88">
              <w:rPr>
                <w:b/>
                <w:bCs/>
              </w:rPr>
              <w:t>1</w:t>
            </w:r>
          </w:p>
        </w:tc>
        <w:tc>
          <w:tcPr>
            <w:tcW w:w="1653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41FE188" w14:textId="77777777" w:rsidR="008D006A" w:rsidRPr="00B8425F" w:rsidRDefault="008D006A" w:rsidP="0046454D">
            <w:pPr>
              <w:pStyle w:val="TableBody"/>
            </w:pPr>
          </w:p>
        </w:tc>
        <w:tc>
          <w:tcPr>
            <w:tcW w:w="2857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061C16D2" w14:textId="77777777" w:rsidR="008D006A" w:rsidRDefault="008D006A" w:rsidP="0046454D">
            <w:pPr>
              <w:pStyle w:val="TableBody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FileName.ext</w:t>
            </w:r>
            <w:proofErr w:type="spellEnd"/>
          </w:p>
          <w:p w14:paraId="7EA425DD" w14:textId="77777777" w:rsidR="008D006A" w:rsidRPr="00B8425F" w:rsidRDefault="008D006A" w:rsidP="0046454D">
            <w:pPr>
              <w:pStyle w:val="TableBodyIndent"/>
            </w:pPr>
            <w:r>
              <w:t>[Replace with any key information (e.g., software revisions)]</w:t>
            </w:r>
          </w:p>
        </w:tc>
      </w:tr>
      <w:tr w:rsidR="008D006A" w:rsidRPr="00B8425F" w14:paraId="115402A0" w14:textId="77777777" w:rsidTr="0046454D">
        <w:trPr>
          <w:cantSplit/>
        </w:trPr>
        <w:tc>
          <w:tcPr>
            <w:tcW w:w="48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E7D899A" w14:textId="77777777" w:rsidR="008D006A" w:rsidRPr="001A4B88" w:rsidRDefault="001A4B88" w:rsidP="001A4B88">
            <w:pPr>
              <w:pStyle w:val="TableBody"/>
              <w:jc w:val="center"/>
              <w:rPr>
                <w:b/>
                <w:bCs/>
              </w:rPr>
            </w:pPr>
            <w:r w:rsidRPr="001A4B88">
              <w:rPr>
                <w:b/>
                <w:bCs/>
              </w:rPr>
              <w:t>2</w:t>
            </w:r>
          </w:p>
        </w:tc>
        <w:tc>
          <w:tcPr>
            <w:tcW w:w="1653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114A1B4" w14:textId="77777777" w:rsidR="008D006A" w:rsidRPr="00B8425F" w:rsidRDefault="008D006A" w:rsidP="0046454D">
            <w:pPr>
              <w:pStyle w:val="TableBody"/>
            </w:pPr>
          </w:p>
        </w:tc>
        <w:tc>
          <w:tcPr>
            <w:tcW w:w="2857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0F8C382E" w14:textId="77777777" w:rsidR="008D006A" w:rsidRPr="00B8425F" w:rsidRDefault="008D006A" w:rsidP="0046454D">
            <w:pPr>
              <w:pStyle w:val="TableBody"/>
              <w:rPr>
                <w:b/>
                <w:bCs/>
              </w:rPr>
            </w:pPr>
          </w:p>
        </w:tc>
      </w:tr>
      <w:tr w:rsidR="008D006A" w:rsidRPr="00B8425F" w14:paraId="425131B8" w14:textId="77777777" w:rsidTr="0046454D">
        <w:trPr>
          <w:cantSplit/>
        </w:trPr>
        <w:tc>
          <w:tcPr>
            <w:tcW w:w="48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5EF55ECC" w14:textId="77777777" w:rsidR="008D006A" w:rsidRPr="001A4B88" w:rsidRDefault="001A4B88" w:rsidP="001A4B88">
            <w:pPr>
              <w:pStyle w:val="TableBody"/>
              <w:jc w:val="center"/>
              <w:rPr>
                <w:b/>
                <w:bCs/>
              </w:rPr>
            </w:pPr>
            <w:r w:rsidRPr="001A4B88">
              <w:rPr>
                <w:b/>
                <w:bCs/>
              </w:rPr>
              <w:t>3</w:t>
            </w:r>
          </w:p>
        </w:tc>
        <w:tc>
          <w:tcPr>
            <w:tcW w:w="1653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6428FD1" w14:textId="77777777" w:rsidR="008D006A" w:rsidRPr="00B8425F" w:rsidRDefault="008D006A" w:rsidP="0046454D">
            <w:pPr>
              <w:pStyle w:val="TableBody"/>
            </w:pPr>
          </w:p>
        </w:tc>
        <w:tc>
          <w:tcPr>
            <w:tcW w:w="2857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4293FCAC" w14:textId="77777777" w:rsidR="008D006A" w:rsidRPr="00B8425F" w:rsidRDefault="008D006A" w:rsidP="0046454D">
            <w:pPr>
              <w:pStyle w:val="TableBody"/>
              <w:rPr>
                <w:b/>
                <w:bCs/>
              </w:rPr>
            </w:pPr>
          </w:p>
        </w:tc>
      </w:tr>
      <w:tr w:rsidR="008D006A" w:rsidRPr="00B8425F" w14:paraId="468B7607" w14:textId="77777777" w:rsidTr="0046454D">
        <w:trPr>
          <w:cantSplit/>
        </w:trPr>
        <w:tc>
          <w:tcPr>
            <w:tcW w:w="48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FED3483" w14:textId="77777777" w:rsidR="008D006A" w:rsidRPr="001A4B88" w:rsidRDefault="001A4B88" w:rsidP="001A4B88">
            <w:pPr>
              <w:pStyle w:val="TableBody"/>
              <w:jc w:val="center"/>
              <w:rPr>
                <w:b/>
                <w:bCs/>
              </w:rPr>
            </w:pPr>
            <w:r w:rsidRPr="001A4B88">
              <w:rPr>
                <w:b/>
                <w:bCs/>
              </w:rPr>
              <w:t>4</w:t>
            </w:r>
          </w:p>
        </w:tc>
        <w:tc>
          <w:tcPr>
            <w:tcW w:w="1653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A04692C" w14:textId="77777777" w:rsidR="008D006A" w:rsidRPr="00B8425F" w:rsidRDefault="008D006A" w:rsidP="0046454D">
            <w:pPr>
              <w:pStyle w:val="TableBody"/>
            </w:pPr>
          </w:p>
        </w:tc>
        <w:tc>
          <w:tcPr>
            <w:tcW w:w="2857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66437FD2" w14:textId="77777777" w:rsidR="008D006A" w:rsidRPr="00B8425F" w:rsidRDefault="008D006A" w:rsidP="0046454D">
            <w:pPr>
              <w:pStyle w:val="TableBody"/>
              <w:rPr>
                <w:b/>
                <w:bCs/>
              </w:rPr>
            </w:pPr>
          </w:p>
        </w:tc>
      </w:tr>
      <w:tr w:rsidR="008D006A" w:rsidRPr="00B8425F" w14:paraId="707C2DEF" w14:textId="77777777" w:rsidTr="0046454D">
        <w:trPr>
          <w:cantSplit/>
        </w:trPr>
        <w:tc>
          <w:tcPr>
            <w:tcW w:w="48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F3BC31B" w14:textId="77777777" w:rsidR="008D006A" w:rsidRPr="001A4B88" w:rsidRDefault="001A4B88" w:rsidP="001A4B88">
            <w:pPr>
              <w:pStyle w:val="TableBody"/>
              <w:jc w:val="center"/>
              <w:rPr>
                <w:b/>
                <w:bCs/>
              </w:rPr>
            </w:pPr>
            <w:r w:rsidRPr="001A4B88">
              <w:rPr>
                <w:b/>
                <w:bCs/>
              </w:rPr>
              <w:t>5</w:t>
            </w:r>
          </w:p>
        </w:tc>
        <w:tc>
          <w:tcPr>
            <w:tcW w:w="1653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2B8D778" w14:textId="77777777" w:rsidR="008D006A" w:rsidRPr="00B8425F" w:rsidRDefault="008D006A" w:rsidP="0046454D">
            <w:pPr>
              <w:pStyle w:val="TableBody"/>
            </w:pPr>
          </w:p>
        </w:tc>
        <w:tc>
          <w:tcPr>
            <w:tcW w:w="2857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682F0FC0" w14:textId="77777777" w:rsidR="008D006A" w:rsidRPr="00B8425F" w:rsidRDefault="008D006A" w:rsidP="0046454D">
            <w:pPr>
              <w:pStyle w:val="TableBody"/>
              <w:rPr>
                <w:b/>
                <w:bCs/>
              </w:rPr>
            </w:pPr>
          </w:p>
        </w:tc>
      </w:tr>
      <w:tr w:rsidR="008D006A" w:rsidRPr="00B8425F" w14:paraId="0913B88E" w14:textId="77777777" w:rsidTr="0046454D">
        <w:trPr>
          <w:cantSplit/>
        </w:trPr>
        <w:tc>
          <w:tcPr>
            <w:tcW w:w="48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6FB2D52" w14:textId="77777777" w:rsidR="008D006A" w:rsidRPr="001A4B88" w:rsidRDefault="001A4B88" w:rsidP="001A4B88">
            <w:pPr>
              <w:pStyle w:val="TableBody"/>
              <w:jc w:val="center"/>
              <w:rPr>
                <w:b/>
                <w:bCs/>
              </w:rPr>
            </w:pPr>
            <w:r w:rsidRPr="001A4B88">
              <w:rPr>
                <w:b/>
                <w:bCs/>
              </w:rPr>
              <w:t>6</w:t>
            </w:r>
          </w:p>
        </w:tc>
        <w:tc>
          <w:tcPr>
            <w:tcW w:w="1653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4D069A99" w14:textId="77777777" w:rsidR="008D006A" w:rsidRPr="00B8425F" w:rsidRDefault="008D006A" w:rsidP="0046454D">
            <w:pPr>
              <w:pStyle w:val="TableBody"/>
            </w:pPr>
          </w:p>
        </w:tc>
        <w:tc>
          <w:tcPr>
            <w:tcW w:w="2857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1165CA6F" w14:textId="77777777" w:rsidR="008D006A" w:rsidRPr="00B8425F" w:rsidRDefault="008D006A" w:rsidP="0046454D">
            <w:pPr>
              <w:pStyle w:val="TableBody"/>
              <w:rPr>
                <w:b/>
                <w:bCs/>
              </w:rPr>
            </w:pPr>
          </w:p>
        </w:tc>
      </w:tr>
      <w:tr w:rsidR="008D006A" w:rsidRPr="00B8425F" w14:paraId="76B558BC" w14:textId="77777777" w:rsidTr="0046454D">
        <w:trPr>
          <w:cantSplit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  <w:tcMar>
              <w:top w:w="14" w:type="dxa"/>
              <w:left w:w="115" w:type="dxa"/>
              <w:bottom w:w="144" w:type="dxa"/>
              <w:right w:w="115" w:type="dxa"/>
            </w:tcMar>
          </w:tcPr>
          <w:p w14:paraId="549BC3DA" w14:textId="77777777" w:rsidR="008D006A" w:rsidRPr="00B8425F" w:rsidRDefault="008D006A" w:rsidP="0046454D">
            <w:pPr>
              <w:pStyle w:val="TableNote"/>
            </w:pPr>
            <w:r w:rsidRPr="00B8425F">
              <w:rPr>
                <w:b/>
                <w:bCs/>
              </w:rPr>
              <w:t>Note</w:t>
            </w:r>
            <w:r w:rsidRPr="00B8425F">
              <w:rPr>
                <w:b/>
                <w:bCs/>
              </w:rPr>
              <w:tab/>
            </w:r>
            <w:r w:rsidRPr="00B8425F">
              <w:t>See Comments on next page.</w:t>
            </w:r>
          </w:p>
        </w:tc>
      </w:tr>
    </w:tbl>
    <w:p w14:paraId="261A1CA2" w14:textId="77777777" w:rsidR="001A4B88" w:rsidRDefault="001A4B88" w:rsidP="008D006A">
      <w:bookmarkStart w:id="1" w:name="_Toc209440110"/>
      <w:bookmarkStart w:id="2" w:name="_Toc209708077"/>
    </w:p>
    <w:p w14:paraId="52C941E6" w14:textId="77777777" w:rsidR="001A4B88" w:rsidRDefault="001A4B88">
      <w:r>
        <w:br w:type="page"/>
      </w:r>
    </w:p>
    <w:p w14:paraId="4D2B3F75" w14:textId="65A3571D" w:rsidR="009509A1" w:rsidRDefault="009509A1" w:rsidP="009509A1">
      <w:pPr>
        <w:pStyle w:val="Heading1Plain"/>
      </w:pPr>
      <w:r>
        <w:lastRenderedPageBreak/>
        <w:t>Review Comments Log</w:t>
      </w: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392"/>
        <w:gridCol w:w="1104"/>
        <w:gridCol w:w="1804"/>
        <w:gridCol w:w="1126"/>
        <w:gridCol w:w="4608"/>
      </w:tblGrid>
      <w:tr w:rsidR="001A4B88" w:rsidRPr="005026AF" w14:paraId="78143F49" w14:textId="77777777" w:rsidTr="001A4B88">
        <w:trPr>
          <w:cantSplit/>
          <w:tblHeader/>
        </w:trPr>
        <w:tc>
          <w:tcPr>
            <w:tcW w:w="694" w:type="pct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4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C2D2E8"/>
            <w:vAlign w:val="center"/>
          </w:tcPr>
          <w:p w14:paraId="18F3E098" w14:textId="77777777" w:rsidR="001A4B88" w:rsidRPr="00EE696D" w:rsidRDefault="001A4B88" w:rsidP="0046454D">
            <w:pPr>
              <w:pStyle w:val="TableHeader"/>
            </w:pPr>
            <w:r>
              <w:t>Comment ID</w:t>
            </w:r>
          </w:p>
        </w:tc>
        <w:tc>
          <w:tcPr>
            <w:tcW w:w="1449" w:type="pct"/>
            <w:gridSpan w:val="2"/>
            <w:tcBorders>
              <w:top w:val="single" w:sz="18" w:space="0" w:color="A6A6A6" w:themeColor="background1" w:themeShade="A6"/>
              <w:left w:val="single" w:sz="6" w:space="0" w:color="A6A6A6" w:themeColor="background1" w:themeShade="A6"/>
              <w:bottom w:val="single" w:sz="4" w:space="0" w:color="A6A6A6" w:themeColor="background1" w:themeShade="A6"/>
              <w:right w:val="single" w:sz="6" w:space="0" w:color="A6A6A6" w:themeColor="background1" w:themeShade="A6"/>
            </w:tcBorders>
          </w:tcPr>
          <w:p w14:paraId="5EFBE5DB" w14:textId="77777777" w:rsidR="001A4B88" w:rsidRPr="00BC692C" w:rsidRDefault="00706B6B" w:rsidP="0046454D">
            <w:pPr>
              <w:pStyle w:val="TableBody"/>
            </w:pPr>
            <w:fldSimple w:instr=" SEQ CommentNumber \* MERGEFORMAT \* MERGEFORMAT ">
              <w:r>
                <w:rPr>
                  <w:noProof/>
                </w:rPr>
                <w:t>1</w:t>
              </w:r>
            </w:fldSimple>
          </w:p>
        </w:tc>
        <w:tc>
          <w:tcPr>
            <w:tcW w:w="561" w:type="pct"/>
            <w:tcBorders>
              <w:top w:val="single" w:sz="18" w:space="0" w:color="A6A6A6" w:themeColor="background1" w:themeShade="A6"/>
              <w:left w:val="single" w:sz="6" w:space="0" w:color="A6A6A6" w:themeColor="background1" w:themeShade="A6"/>
              <w:bottom w:val="single" w:sz="4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C2D2E8"/>
            <w:vAlign w:val="center"/>
          </w:tcPr>
          <w:p w14:paraId="00ADFD12" w14:textId="77777777" w:rsidR="001A4B88" w:rsidRPr="00EE696D" w:rsidRDefault="001A4B88" w:rsidP="0046454D">
            <w:pPr>
              <w:pStyle w:val="TableHeader"/>
            </w:pPr>
            <w:r>
              <w:t>Status</w:t>
            </w:r>
          </w:p>
        </w:tc>
        <w:sdt>
          <w:sdtPr>
            <w:alias w:val="Status"/>
            <w:tag w:val="Status"/>
            <w:id w:val="-930584128"/>
            <w:placeholder>
              <w:docPart w:val="748A77B5208344C8A0CF4D5C4F4C946B"/>
            </w:placeholder>
            <w:showingPlcHdr/>
          </w:sdtPr>
          <w:sdtContent>
            <w:tc>
              <w:tcPr>
                <w:tcW w:w="2296" w:type="pct"/>
                <w:tcBorders>
                  <w:top w:val="single" w:sz="18" w:space="0" w:color="A6A6A6" w:themeColor="background1" w:themeShade="A6"/>
                  <w:left w:val="single" w:sz="6" w:space="0" w:color="A6A6A6" w:themeColor="background1" w:themeShade="A6"/>
                  <w:bottom w:val="single" w:sz="4" w:space="0" w:color="A6A6A6" w:themeColor="background1" w:themeShade="A6"/>
                  <w:right w:val="single" w:sz="18" w:space="0" w:color="A6A6A6" w:themeColor="background1" w:themeShade="A6"/>
                </w:tcBorders>
                <w:vAlign w:val="center"/>
              </w:tcPr>
              <w:p w14:paraId="2DD24E58" w14:textId="77777777" w:rsidR="001A4B88" w:rsidRPr="00EE696D" w:rsidRDefault="001A4B88" w:rsidP="0046454D">
                <w:pPr>
                  <w:pStyle w:val="TableBody"/>
                </w:pPr>
                <w:r>
                  <w:rPr>
                    <w:rStyle w:val="PlaceholderText"/>
                  </w:rPr>
                  <w:t>OPEN or CLOSED</w:t>
                </w:r>
              </w:p>
            </w:tc>
          </w:sdtContent>
        </w:sdt>
      </w:tr>
      <w:tr w:rsidR="001A4B88" w:rsidRPr="005026AF" w14:paraId="4CE3C8CB" w14:textId="77777777" w:rsidTr="001A4B88">
        <w:trPr>
          <w:cantSplit/>
          <w:tblHeader/>
        </w:trPr>
        <w:tc>
          <w:tcPr>
            <w:tcW w:w="694" w:type="pct"/>
            <w:tcBorders>
              <w:top w:val="single" w:sz="4" w:space="0" w:color="A6A6A6" w:themeColor="background1" w:themeShade="A6"/>
              <w:left w:val="single" w:sz="18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C2D2E8"/>
            <w:vAlign w:val="center"/>
          </w:tcPr>
          <w:p w14:paraId="3BCCDD80" w14:textId="77777777" w:rsidR="001A4B88" w:rsidRDefault="001A4B88" w:rsidP="0046454D">
            <w:pPr>
              <w:pStyle w:val="TableHeader"/>
            </w:pPr>
            <w:r>
              <w:t>Document</w:t>
            </w:r>
          </w:p>
        </w:tc>
        <w:sdt>
          <w:sdtPr>
            <w:alias w:val="Document Name"/>
            <w:tag w:val="Document Name"/>
            <w:id w:val="1229569674"/>
            <w:placeholder>
              <w:docPart w:val="9E100B8C430042D4B668BA6512121147"/>
            </w:placeholder>
            <w:showingPlcHdr/>
          </w:sdtPr>
          <w:sdtContent>
            <w:tc>
              <w:tcPr>
                <w:tcW w:w="4306" w:type="pct"/>
                <w:gridSpan w:val="4"/>
                <w:tcBorders>
                  <w:top w:val="single" w:sz="4" w:space="0" w:color="A6A6A6" w:themeColor="background1" w:themeShade="A6"/>
                  <w:left w:val="single" w:sz="6" w:space="0" w:color="A6A6A6" w:themeColor="background1" w:themeShade="A6"/>
                  <w:bottom w:val="single" w:sz="6" w:space="0" w:color="A6A6A6" w:themeColor="background1" w:themeShade="A6"/>
                  <w:right w:val="single" w:sz="18" w:space="0" w:color="A6A6A6" w:themeColor="background1" w:themeShade="A6"/>
                </w:tcBorders>
              </w:tcPr>
              <w:p w14:paraId="3D5A510A" w14:textId="77777777" w:rsidR="001A4B88" w:rsidRDefault="001A4B88" w:rsidP="0046454D">
                <w:pPr>
                  <w:pStyle w:val="TableBody"/>
                </w:pPr>
                <w:r>
                  <w:rPr>
                    <w:rStyle w:val="PlaceholderText"/>
                  </w:rPr>
                  <w:t>Document Name</w:t>
                </w:r>
              </w:p>
            </w:tc>
          </w:sdtContent>
        </w:sdt>
      </w:tr>
      <w:tr w:rsidR="001A4B88" w:rsidRPr="005026AF" w14:paraId="3C3E1AEC" w14:textId="77777777" w:rsidTr="001A4B88">
        <w:trPr>
          <w:cantSplit/>
          <w:tblHeader/>
        </w:trPr>
        <w:tc>
          <w:tcPr>
            <w:tcW w:w="694" w:type="pct"/>
            <w:tcBorders>
              <w:top w:val="single" w:sz="18" w:space="0" w:color="A6A6A6" w:themeColor="background1" w:themeShade="A6"/>
            </w:tcBorders>
            <w:shd w:val="clear" w:color="auto" w:fill="C2D2E8"/>
            <w:vAlign w:val="center"/>
          </w:tcPr>
          <w:p w14:paraId="599AFD9E" w14:textId="77777777" w:rsidR="001A4B88" w:rsidRPr="00EE696D" w:rsidRDefault="001A4B88" w:rsidP="0046454D">
            <w:pPr>
              <w:pStyle w:val="TableHeader"/>
              <w:jc w:val="center"/>
            </w:pPr>
            <w:r>
              <w:t>By</w:t>
            </w:r>
          </w:p>
        </w:tc>
        <w:tc>
          <w:tcPr>
            <w:tcW w:w="550" w:type="pct"/>
            <w:tcBorders>
              <w:top w:val="single" w:sz="18" w:space="0" w:color="A6A6A6" w:themeColor="background1" w:themeShade="A6"/>
            </w:tcBorders>
            <w:shd w:val="clear" w:color="auto" w:fill="C2D2E8"/>
            <w:vAlign w:val="center"/>
          </w:tcPr>
          <w:p w14:paraId="2A00897D" w14:textId="77777777" w:rsidR="001A4B88" w:rsidRDefault="001A4B88" w:rsidP="0046454D">
            <w:pPr>
              <w:pStyle w:val="TableHeader"/>
              <w:jc w:val="center"/>
            </w:pPr>
            <w:r>
              <w:t>Revision</w:t>
            </w:r>
          </w:p>
        </w:tc>
        <w:tc>
          <w:tcPr>
            <w:tcW w:w="3756" w:type="pct"/>
            <w:gridSpan w:val="3"/>
            <w:tcBorders>
              <w:top w:val="single" w:sz="18" w:space="0" w:color="A6A6A6" w:themeColor="background1" w:themeShade="A6"/>
            </w:tcBorders>
            <w:shd w:val="clear" w:color="auto" w:fill="C2D2E8"/>
            <w:vAlign w:val="center"/>
          </w:tcPr>
          <w:p w14:paraId="71A75A3F" w14:textId="77777777" w:rsidR="001A4B88" w:rsidRPr="00EE696D" w:rsidRDefault="001A4B88" w:rsidP="0046454D">
            <w:pPr>
              <w:pStyle w:val="TableHeader"/>
            </w:pPr>
            <w:r>
              <w:t>Comment/Response</w:t>
            </w:r>
          </w:p>
        </w:tc>
      </w:tr>
      <w:tr w:rsidR="001A4B88" w:rsidRPr="005026AF" w14:paraId="19AA22AA" w14:textId="77777777" w:rsidTr="0046454D">
        <w:trPr>
          <w:cantSplit/>
        </w:trPr>
        <w:tc>
          <w:tcPr>
            <w:tcW w:w="694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59BA946" w14:textId="77777777" w:rsidR="001A4B88" w:rsidRPr="00BC692C" w:rsidRDefault="001A4B88" w:rsidP="0046454D">
            <w:pPr>
              <w:pStyle w:val="TableBody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AIC</w:t>
            </w:r>
          </w:p>
        </w:tc>
        <w:tc>
          <w:tcPr>
            <w:tcW w:w="550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2FB9BE98" w14:textId="77777777" w:rsidR="001A4B88" w:rsidRPr="00B40981" w:rsidRDefault="001A4B88" w:rsidP="0046454D">
            <w:pPr>
              <w:pStyle w:val="TableBody"/>
              <w:jc w:val="center"/>
            </w:pPr>
            <w:r>
              <w:t>00</w:t>
            </w:r>
          </w:p>
        </w:tc>
        <w:tc>
          <w:tcPr>
            <w:tcW w:w="3756" w:type="pct"/>
            <w:gridSpan w:val="3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3D190BC" w14:textId="77777777" w:rsidR="001A4B88" w:rsidRPr="00B40981" w:rsidRDefault="001A4B88" w:rsidP="0046454D">
            <w:pPr>
              <w:pStyle w:val="TableBody"/>
            </w:pPr>
          </w:p>
        </w:tc>
      </w:tr>
      <w:tr w:rsidR="001A4B88" w:rsidRPr="005026AF" w14:paraId="5BABDAAE" w14:textId="77777777" w:rsidTr="0046454D">
        <w:trPr>
          <w:cantSplit/>
        </w:trPr>
        <w:tc>
          <w:tcPr>
            <w:tcW w:w="694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2F00873C" w14:textId="77777777" w:rsidR="001A4B88" w:rsidRPr="00BC692C" w:rsidRDefault="001A4B88" w:rsidP="0046454D">
            <w:pPr>
              <w:pStyle w:val="TableBody"/>
              <w:jc w:val="center"/>
              <w:rPr>
                <w:b/>
                <w:bCs/>
              </w:rPr>
            </w:pPr>
            <w:r w:rsidRPr="00BC692C">
              <w:rPr>
                <w:b/>
                <w:bCs/>
              </w:rPr>
              <w:t>Reviewer</w:t>
            </w:r>
          </w:p>
        </w:tc>
        <w:tc>
          <w:tcPr>
            <w:tcW w:w="550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4250DA78" w14:textId="77777777" w:rsidR="001A4B88" w:rsidRPr="00B40981" w:rsidRDefault="001A4B88" w:rsidP="0046454D">
            <w:pPr>
              <w:pStyle w:val="TableBody"/>
              <w:jc w:val="center"/>
            </w:pPr>
            <w:r>
              <w:t>01</w:t>
            </w:r>
          </w:p>
        </w:tc>
        <w:tc>
          <w:tcPr>
            <w:tcW w:w="3756" w:type="pct"/>
            <w:gridSpan w:val="3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2DA06FC" w14:textId="77777777" w:rsidR="001A4B88" w:rsidRPr="00B22472" w:rsidRDefault="001A4B88" w:rsidP="0046454D">
            <w:pPr>
              <w:pStyle w:val="TableBody"/>
              <w:rPr>
                <w:b/>
                <w:bCs/>
                <w:i/>
                <w:iCs/>
              </w:rPr>
            </w:pPr>
            <w:r w:rsidRPr="00B22472">
              <w:rPr>
                <w:b/>
                <w:bCs/>
                <w:i/>
                <w:iCs/>
              </w:rPr>
              <w:t>Comment location: ResponseFileName.pdf (page X of X), Item Y</w:t>
            </w:r>
          </w:p>
          <w:p w14:paraId="714ABFC5" w14:textId="77777777" w:rsidR="001A4B88" w:rsidRPr="00B40981" w:rsidRDefault="001A4B88" w:rsidP="0046454D">
            <w:pPr>
              <w:pStyle w:val="TableBody"/>
            </w:pPr>
            <w:r>
              <w:t>[Replace with comment/response]</w:t>
            </w:r>
          </w:p>
        </w:tc>
      </w:tr>
      <w:tr w:rsidR="001A4B88" w:rsidRPr="005026AF" w14:paraId="3AA8811A" w14:textId="77777777" w:rsidTr="0046454D">
        <w:trPr>
          <w:cantSplit/>
        </w:trPr>
        <w:tc>
          <w:tcPr>
            <w:tcW w:w="694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AF137A0" w14:textId="77777777" w:rsidR="001A4B88" w:rsidRPr="00BC692C" w:rsidRDefault="001A4B88" w:rsidP="0046454D">
            <w:pPr>
              <w:pStyle w:val="TableBody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AIC</w:t>
            </w:r>
          </w:p>
        </w:tc>
        <w:tc>
          <w:tcPr>
            <w:tcW w:w="550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42EFDCFA" w14:textId="77777777" w:rsidR="001A4B88" w:rsidRPr="00B40981" w:rsidRDefault="001A4B88" w:rsidP="0046454D">
            <w:pPr>
              <w:pStyle w:val="TableBody"/>
              <w:jc w:val="center"/>
            </w:pPr>
            <w:r>
              <w:t>01</w:t>
            </w:r>
          </w:p>
        </w:tc>
        <w:tc>
          <w:tcPr>
            <w:tcW w:w="3756" w:type="pct"/>
            <w:gridSpan w:val="3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6FD335F" w14:textId="77777777" w:rsidR="001A4B88" w:rsidRPr="00B40981" w:rsidRDefault="001A4B88" w:rsidP="0046454D">
            <w:pPr>
              <w:pStyle w:val="TableBody"/>
            </w:pPr>
          </w:p>
        </w:tc>
      </w:tr>
      <w:tr w:rsidR="001A4B88" w:rsidRPr="005026AF" w14:paraId="60AED110" w14:textId="77777777" w:rsidTr="0046454D">
        <w:trPr>
          <w:cantSplit/>
        </w:trPr>
        <w:tc>
          <w:tcPr>
            <w:tcW w:w="694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D6DA81F" w14:textId="77777777" w:rsidR="001A4B88" w:rsidRPr="00BC692C" w:rsidRDefault="001A4B88" w:rsidP="0046454D">
            <w:pPr>
              <w:pStyle w:val="TableBody"/>
              <w:jc w:val="center"/>
              <w:rPr>
                <w:b/>
                <w:bCs/>
              </w:rPr>
            </w:pPr>
          </w:p>
        </w:tc>
        <w:tc>
          <w:tcPr>
            <w:tcW w:w="550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22D799C3" w14:textId="77777777" w:rsidR="001A4B88" w:rsidRPr="00B40981" w:rsidRDefault="001A4B88" w:rsidP="0046454D">
            <w:pPr>
              <w:pStyle w:val="TableBody"/>
              <w:jc w:val="center"/>
            </w:pPr>
          </w:p>
        </w:tc>
        <w:tc>
          <w:tcPr>
            <w:tcW w:w="3756" w:type="pct"/>
            <w:gridSpan w:val="3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443281EA" w14:textId="77777777" w:rsidR="001A4B88" w:rsidRPr="00B40981" w:rsidRDefault="001A4B88" w:rsidP="0046454D">
            <w:pPr>
              <w:pStyle w:val="TableBody"/>
            </w:pPr>
          </w:p>
        </w:tc>
      </w:tr>
      <w:tr w:rsidR="001A4B88" w:rsidRPr="005026AF" w14:paraId="5055403E" w14:textId="77777777" w:rsidTr="0046454D">
        <w:trPr>
          <w:cantSplit/>
        </w:trPr>
        <w:tc>
          <w:tcPr>
            <w:tcW w:w="694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2D973199" w14:textId="77777777" w:rsidR="001A4B88" w:rsidRPr="00BC692C" w:rsidRDefault="001A4B88" w:rsidP="0046454D">
            <w:pPr>
              <w:pStyle w:val="TableBody"/>
              <w:jc w:val="center"/>
              <w:rPr>
                <w:b/>
                <w:bCs/>
              </w:rPr>
            </w:pPr>
          </w:p>
        </w:tc>
        <w:tc>
          <w:tcPr>
            <w:tcW w:w="550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1C568BCF" w14:textId="77777777" w:rsidR="001A4B88" w:rsidRPr="00B40981" w:rsidRDefault="001A4B88" w:rsidP="0046454D">
            <w:pPr>
              <w:pStyle w:val="TableBody"/>
              <w:jc w:val="center"/>
            </w:pPr>
          </w:p>
        </w:tc>
        <w:tc>
          <w:tcPr>
            <w:tcW w:w="3756" w:type="pct"/>
            <w:gridSpan w:val="3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F3E33C7" w14:textId="77777777" w:rsidR="001A4B88" w:rsidRPr="00B40981" w:rsidRDefault="001A4B88" w:rsidP="0046454D">
            <w:pPr>
              <w:pStyle w:val="TableBody"/>
            </w:pPr>
          </w:p>
        </w:tc>
      </w:tr>
      <w:tr w:rsidR="001A4B88" w:rsidRPr="005026AF" w14:paraId="2AA8F509" w14:textId="77777777" w:rsidTr="0046454D">
        <w:trPr>
          <w:cantSplit/>
        </w:trPr>
        <w:tc>
          <w:tcPr>
            <w:tcW w:w="694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18E7A64" w14:textId="77777777" w:rsidR="001A4B88" w:rsidRPr="00BC692C" w:rsidRDefault="001A4B88" w:rsidP="0046454D">
            <w:pPr>
              <w:pStyle w:val="TableBody"/>
              <w:jc w:val="center"/>
              <w:rPr>
                <w:b/>
                <w:bCs/>
              </w:rPr>
            </w:pPr>
          </w:p>
        </w:tc>
        <w:tc>
          <w:tcPr>
            <w:tcW w:w="550" w:type="pct"/>
            <w:tcBorders>
              <w:bottom w:val="single" w:sz="4" w:space="0" w:color="A6A6A6" w:themeColor="background1" w:themeShade="A6"/>
            </w:tcBorders>
            <w:vAlign w:val="center"/>
          </w:tcPr>
          <w:p w14:paraId="01FA2F70" w14:textId="77777777" w:rsidR="001A4B88" w:rsidRPr="00B40981" w:rsidRDefault="001A4B88" w:rsidP="0046454D">
            <w:pPr>
              <w:pStyle w:val="TableBody"/>
              <w:jc w:val="center"/>
            </w:pPr>
          </w:p>
        </w:tc>
        <w:tc>
          <w:tcPr>
            <w:tcW w:w="3756" w:type="pct"/>
            <w:gridSpan w:val="3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5FA9EBF" w14:textId="77777777" w:rsidR="001A4B88" w:rsidRPr="00B40981" w:rsidRDefault="001A4B88" w:rsidP="0046454D">
            <w:pPr>
              <w:pStyle w:val="TableBody"/>
            </w:pPr>
          </w:p>
        </w:tc>
      </w:tr>
    </w:tbl>
    <w:p w14:paraId="2ECD1730" w14:textId="77777777" w:rsidR="001A4B88" w:rsidRDefault="001A4B88" w:rsidP="001A4B88">
      <w:pPr>
        <w:pStyle w:val="NoSpacing"/>
      </w:pPr>
    </w:p>
    <w:p w14:paraId="78A07AB2" w14:textId="77777777" w:rsidR="001A4B88" w:rsidRDefault="001A4B88" w:rsidP="001A4B88">
      <w:pPr>
        <w:pStyle w:val="NoSpacing"/>
      </w:pPr>
    </w:p>
    <w:p w14:paraId="234DAB1B" w14:textId="77777777" w:rsidR="001A4B88" w:rsidRDefault="001A4B88" w:rsidP="001A4B88">
      <w:pPr>
        <w:pStyle w:val="NoSpacing"/>
      </w:pPr>
    </w:p>
    <w:p w14:paraId="19154F2A" w14:textId="77777777" w:rsidR="001A4B88" w:rsidRDefault="001A4B88" w:rsidP="001A4B88">
      <w:pPr>
        <w:pStyle w:val="NoSpacing"/>
      </w:pPr>
    </w:p>
    <w:p w14:paraId="529F15D6" w14:textId="77777777" w:rsidR="008D006A" w:rsidRPr="008D006A" w:rsidRDefault="008D006A" w:rsidP="008D006A">
      <w:pPr>
        <w:sectPr w:rsidR="008D006A" w:rsidRPr="008D006A" w:rsidSect="00800766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bookmarkEnd w:id="1"/>
    <w:bookmarkEnd w:id="2"/>
    <w:p w14:paraId="6E4F65D3" w14:textId="340F6ABB" w:rsidR="00E56752" w:rsidRDefault="009509A1" w:rsidP="009509A1">
      <w:pPr>
        <w:pStyle w:val="Heading1Plain"/>
      </w:pPr>
      <w:r>
        <w:lastRenderedPageBreak/>
        <w:t>Spec</w:t>
      </w:r>
      <w:r w:rsidR="00EB69F5">
        <w:t xml:space="preserve">/Plans </w:t>
      </w:r>
      <w:r>
        <w:t>Deviation</w:t>
      </w:r>
      <w:r w:rsidR="00EB69F5">
        <w:t>s</w:t>
      </w:r>
    </w:p>
    <w:p w14:paraId="76A6B330" w14:textId="0C974701" w:rsidR="009509A1" w:rsidRDefault="00CC505E" w:rsidP="008D0876">
      <w:pPr>
        <w:pStyle w:val="Heading2Plain"/>
      </w:pPr>
      <w:r>
        <w:t xml:space="preserve">Markup </w:t>
      </w:r>
      <w:r w:rsidR="009509A1">
        <w:t>Summary</w:t>
      </w:r>
    </w:p>
    <w:p w14:paraId="7F4E1879" w14:textId="13EFEDAB" w:rsidR="006C4586" w:rsidRDefault="00974D36" w:rsidP="00BD2AFD">
      <w:pPr>
        <w:pStyle w:val="Heading3Plain"/>
      </w:pPr>
      <w:r>
        <w:t>Request for Information</w:t>
      </w:r>
    </w:p>
    <w:p w14:paraId="1F4B6DDF" w14:textId="77777777" w:rsidR="00EE45D9" w:rsidRDefault="00BD2AFD" w:rsidP="009B2138">
      <w:pPr>
        <w:pStyle w:val="NoSpacing"/>
        <w:ind w:left="1440" w:hanging="1080"/>
      </w:pPr>
      <w:r w:rsidRPr="00844290">
        <w:rPr>
          <w:i/>
          <w:iCs/>
        </w:rPr>
        <w:t>Item</w:t>
      </w:r>
      <w:r w:rsidR="00EE45D9">
        <w:t>: 001</w:t>
      </w:r>
    </w:p>
    <w:p w14:paraId="54CD7294" w14:textId="77777777" w:rsidR="00EE45D9" w:rsidRDefault="00EE45D9" w:rsidP="009B2138">
      <w:pPr>
        <w:pStyle w:val="NoSpacing"/>
        <w:ind w:left="1440" w:hanging="1080"/>
      </w:pPr>
      <w:r w:rsidRPr="00844290">
        <w:rPr>
          <w:i/>
          <w:iCs/>
        </w:rPr>
        <w:t>Location</w:t>
      </w:r>
      <w:r>
        <w:t>: Page Name and Hyperlink</w:t>
      </w:r>
    </w:p>
    <w:p w14:paraId="0F5A4E44" w14:textId="78D8E2E3" w:rsidR="00BD2AFD" w:rsidRDefault="00531C66" w:rsidP="009B2138">
      <w:pPr>
        <w:pStyle w:val="NoSpacing"/>
        <w:ind w:left="1440" w:hanging="1080"/>
      </w:pPr>
      <w:r w:rsidRPr="00844290">
        <w:rPr>
          <w:i/>
          <w:iCs/>
        </w:rPr>
        <w:t>Comment</w:t>
      </w:r>
      <w:r>
        <w:t xml:space="preserve">: </w:t>
      </w:r>
      <w:r w:rsidR="00EE45D9">
        <w:t xml:space="preserve"> </w:t>
      </w:r>
    </w:p>
    <w:p w14:paraId="3C523539" w14:textId="186CBAB3" w:rsidR="00531C66" w:rsidRDefault="00531C66" w:rsidP="00BD2AFD">
      <w:pPr>
        <w:pStyle w:val="NoSpacing"/>
      </w:pPr>
    </w:p>
    <w:p w14:paraId="43D36967" w14:textId="635309EC" w:rsidR="00974D36" w:rsidRDefault="00974D36" w:rsidP="00CC505E">
      <w:pPr>
        <w:pStyle w:val="Heading3Plain"/>
      </w:pPr>
      <w:r>
        <w:t>Equal Substitutions</w:t>
      </w:r>
    </w:p>
    <w:p w14:paraId="37509F26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Item</w:t>
      </w:r>
      <w:r>
        <w:t>: 001</w:t>
      </w:r>
    </w:p>
    <w:p w14:paraId="2AF64B20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Location</w:t>
      </w:r>
      <w:r>
        <w:t>: Page Name and Hyperlink</w:t>
      </w:r>
    </w:p>
    <w:p w14:paraId="45ACC7B1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Comment</w:t>
      </w:r>
      <w:r>
        <w:t xml:space="preserve">:  </w:t>
      </w:r>
    </w:p>
    <w:p w14:paraId="560BCA59" w14:textId="77777777" w:rsidR="00BC6C6C" w:rsidRPr="00BC6C6C" w:rsidRDefault="00BC6C6C" w:rsidP="00BC6C6C"/>
    <w:p w14:paraId="7051AF17" w14:textId="60FA3353" w:rsidR="008D0876" w:rsidRDefault="00CC505E" w:rsidP="00CC505E">
      <w:pPr>
        <w:pStyle w:val="Heading3Plain"/>
      </w:pPr>
      <w:r>
        <w:t>Deviations</w:t>
      </w:r>
    </w:p>
    <w:p w14:paraId="14A83C4A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Item</w:t>
      </w:r>
      <w:r>
        <w:t>: 001</w:t>
      </w:r>
    </w:p>
    <w:p w14:paraId="151D9636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Location</w:t>
      </w:r>
      <w:r>
        <w:t>: Page Name and Hyperlink</w:t>
      </w:r>
    </w:p>
    <w:p w14:paraId="2B18595B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Comment</w:t>
      </w:r>
      <w:r>
        <w:t xml:space="preserve">:  </w:t>
      </w:r>
    </w:p>
    <w:p w14:paraId="6F4DA088" w14:textId="77777777" w:rsidR="00BC6C6C" w:rsidRDefault="00BC6C6C" w:rsidP="00CC505E"/>
    <w:p w14:paraId="1E585516" w14:textId="0876F402" w:rsidR="00CC505E" w:rsidRDefault="00CC505E" w:rsidP="00974D36">
      <w:pPr>
        <w:pStyle w:val="Heading3Plain"/>
      </w:pPr>
      <w:r>
        <w:t>Exclusions</w:t>
      </w:r>
    </w:p>
    <w:p w14:paraId="3216DC36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Item</w:t>
      </w:r>
      <w:r>
        <w:t>: 001</w:t>
      </w:r>
    </w:p>
    <w:p w14:paraId="320AD6B7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Location</w:t>
      </w:r>
      <w:r>
        <w:t>: Page Name and Hyperlink</w:t>
      </w:r>
    </w:p>
    <w:p w14:paraId="64DBEED0" w14:textId="77777777" w:rsidR="00BC6C6C" w:rsidRDefault="00BC6C6C" w:rsidP="00BC6C6C">
      <w:pPr>
        <w:pStyle w:val="NoSpacing"/>
        <w:ind w:left="1440" w:hanging="1080"/>
      </w:pPr>
      <w:r w:rsidRPr="00844290">
        <w:rPr>
          <w:i/>
          <w:iCs/>
        </w:rPr>
        <w:t>Comment</w:t>
      </w:r>
      <w:r>
        <w:t xml:space="preserve">:  </w:t>
      </w:r>
    </w:p>
    <w:p w14:paraId="598484B2" w14:textId="77777777" w:rsidR="00CC505E" w:rsidRPr="00CC505E" w:rsidRDefault="00CC505E" w:rsidP="00CC505E"/>
    <w:p w14:paraId="5135EFFF" w14:textId="0945D7D7" w:rsidR="009509A1" w:rsidRDefault="00EB69F5" w:rsidP="009509A1">
      <w:pPr>
        <w:pStyle w:val="Heading2Plain"/>
      </w:pPr>
      <w:r>
        <w:t>Spec and Plan Markup</w:t>
      </w:r>
    </w:p>
    <w:p w14:paraId="17929127" w14:textId="573DECB5" w:rsidR="008D0876" w:rsidRDefault="008D0876" w:rsidP="008D0876">
      <w:r>
        <w:t xml:space="preserve">The following is an attached copy of the </w:t>
      </w:r>
      <w:r w:rsidR="006B19FC">
        <w:t xml:space="preserve">project set (plans and specifications) received by AIC. Markups for compliance and deviation and have </w:t>
      </w:r>
      <w:proofErr w:type="gramStart"/>
      <w:r w:rsidR="006B19FC">
        <w:t>provided</w:t>
      </w:r>
      <w:proofErr w:type="gramEnd"/>
      <w:r w:rsidR="006B19FC">
        <w:t xml:space="preserve"> </w:t>
      </w:r>
      <w:r w:rsidR="00104960">
        <w:t>by the following:</w:t>
      </w:r>
    </w:p>
    <w:p w14:paraId="7AE1E2A5" w14:textId="77777777" w:rsidR="00104960" w:rsidRDefault="00104960" w:rsidP="008D0876"/>
    <w:p w14:paraId="69ACF197" w14:textId="77777777" w:rsidR="00104960" w:rsidRDefault="00104960" w:rsidP="008D0876"/>
    <w:p w14:paraId="1D8AA25C" w14:textId="5A216294" w:rsidR="00104960" w:rsidRPr="00104960" w:rsidRDefault="00104960" w:rsidP="008D0876">
      <w:pPr>
        <w:rPr>
          <w:i/>
          <w:iCs/>
        </w:rPr>
      </w:pPr>
      <w:r>
        <w:rPr>
          <w:i/>
          <w:iCs/>
        </w:rPr>
        <w:t>INSERT TABLE FOR COMPLIANCE</w:t>
      </w:r>
    </w:p>
    <w:sectPr w:rsidR="00104960" w:rsidRPr="00104960" w:rsidSect="00800766">
      <w:pgSz w:w="12240" w:h="15840"/>
      <w:pgMar w:top="720" w:right="1080" w:bottom="720" w:left="1080" w:header="432" w:footer="288" w:gutter="0"/>
      <w:pgBorders w:offsetFrom="page">
        <w:top w:val="single" w:sz="4" w:space="24" w:color="808080" w:themeColor="background1" w:themeShade="80"/>
        <w:left w:val="single" w:sz="4" w:space="24" w:color="808080" w:themeColor="background1" w:themeShade="80"/>
        <w:bottom w:val="single" w:sz="4" w:space="24" w:color="808080" w:themeColor="background1" w:themeShade="80"/>
        <w:right w:val="single" w:sz="4" w:space="24" w:color="808080" w:themeColor="background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1420C" w14:textId="77777777" w:rsidR="00182291" w:rsidRDefault="00182291" w:rsidP="00706513">
      <w:pPr>
        <w:spacing w:after="0" w:line="240" w:lineRule="auto"/>
      </w:pPr>
      <w:r>
        <w:separator/>
      </w:r>
    </w:p>
  </w:endnote>
  <w:endnote w:type="continuationSeparator" w:id="0">
    <w:p w14:paraId="6FE8AA0B" w14:textId="77777777" w:rsidR="00182291" w:rsidRDefault="00182291" w:rsidP="00706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F250" w14:textId="77777777" w:rsidR="0008230A" w:rsidRDefault="0008230A" w:rsidP="0008230A">
    <w:pPr>
      <w:pStyle w:val="NoSpacing"/>
    </w:pPr>
  </w:p>
  <w:tbl>
    <w:tblPr>
      <w:tblStyle w:val="TableGrid"/>
      <w:tblW w:w="11160" w:type="dxa"/>
      <w:jc w:val="center"/>
      <w:tblBorders>
        <w:top w:val="double" w:sz="6" w:space="0" w:color="426DA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3605"/>
      <w:gridCol w:w="3606"/>
      <w:gridCol w:w="3949"/>
    </w:tblGrid>
    <w:tr w:rsidR="0000327C" w:rsidRPr="0093292E" w14:paraId="6798EE21" w14:textId="77777777" w:rsidTr="00E93346">
      <w:trPr>
        <w:trHeight w:hRule="exact" w:val="797"/>
        <w:jc w:val="center"/>
      </w:trPr>
      <w:tc>
        <w:tcPr>
          <w:tcW w:w="1667" w:type="pct"/>
        </w:tcPr>
        <w:p w14:paraId="19A2D596" w14:textId="77777777" w:rsidR="0000327C" w:rsidRPr="0093292E" w:rsidRDefault="0000327C" w:rsidP="0000327C">
          <w:pPr>
            <w:pStyle w:val="Footer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t>16</w:t>
            </w:r>
          </w:fldSimple>
        </w:p>
      </w:tc>
      <w:tc>
        <w:tcPr>
          <w:tcW w:w="1667" w:type="pct"/>
        </w:tcPr>
        <w:p w14:paraId="16E88BE6" w14:textId="77777777" w:rsidR="0000327C" w:rsidRPr="0093292E" w:rsidRDefault="007F09E3" w:rsidP="00E93346">
          <w:pPr>
            <w:pStyle w:val="Footer"/>
            <w:jc w:val="center"/>
          </w:pPr>
          <w:r w:rsidRPr="0093292E">
            <w:rPr>
              <w:noProof/>
            </w:rPr>
            <w:drawing>
              <wp:inline distT="0" distB="0" distL="0" distR="0" wp14:anchorId="04D24780" wp14:editId="120DA1D1">
                <wp:extent cx="1160804" cy="440304"/>
                <wp:effectExtent l="0" t="0" r="1270" b="0"/>
                <wp:docPr id="906820387" name="Picture 9068203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772833" name="Picture 7467728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8462" cy="454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</w:tcPr>
        <w:p w14:paraId="724BB711" w14:textId="77777777" w:rsidR="008D2022" w:rsidRDefault="00706B6B" w:rsidP="00147CB8">
          <w:pPr>
            <w:pStyle w:val="FooterRight"/>
          </w:pPr>
          <w:r>
            <w:fldChar w:fldCharType="begin"/>
          </w:r>
          <w:r>
            <w:instrText xml:space="preserve"> DOCPROPERTY  "File Name"  \* MERGEFORMAT </w:instrText>
          </w:r>
          <w:r>
            <w:fldChar w:fldCharType="separate"/>
          </w:r>
          <w:r>
            <w:t>7</w:t>
          </w:r>
          <w:proofErr w:type="gramStart"/>
          <w:r>
            <w:t>#.#</w:t>
          </w:r>
          <w:proofErr w:type="gramEnd"/>
          <w:r>
            <w:t>###_[RlsePkg]_[Deliverable]_YYYYMMDD</w:t>
          </w:r>
          <w:r>
            <w:fldChar w:fldCharType="end"/>
          </w:r>
        </w:p>
        <w:p w14:paraId="5DBAF013" w14:textId="77777777" w:rsidR="0000327C" w:rsidRPr="00147CB8" w:rsidRDefault="00B52ADB" w:rsidP="00147CB8">
          <w:pPr>
            <w:pStyle w:val="FooterRight"/>
          </w:pPr>
          <w:r w:rsidRPr="008D2022">
            <w:rPr>
              <w:color w:val="A6A6A6" w:themeColor="background1" w:themeShade="A6"/>
              <w:sz w:val="18"/>
              <w:szCs w:val="20"/>
            </w:rPr>
            <w:fldChar w:fldCharType="begin"/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 DOCPROPERTY </w:instrText>
          </w:r>
          <w:r w:rsidR="008D2022">
            <w:rPr>
              <w:color w:val="A6A6A6" w:themeColor="background1" w:themeShade="A6"/>
              <w:sz w:val="18"/>
              <w:szCs w:val="20"/>
            </w:rPr>
            <w:instrText>"BOK ID</w:instrText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"  \* MERGEFORMAT </w:instrTex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separate"/>
          </w:r>
          <w:r w:rsidR="00706B6B">
            <w:rPr>
              <w:color w:val="A6A6A6" w:themeColor="background1" w:themeShade="A6"/>
              <w:sz w:val="18"/>
              <w:szCs w:val="20"/>
            </w:rPr>
            <w:t>AIC.PRJ.T008</w: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end"/>
          </w:r>
        </w:p>
      </w:tc>
    </w:tr>
  </w:tbl>
  <w:p w14:paraId="70F45109" w14:textId="77777777" w:rsidR="0000327C" w:rsidRDefault="0000327C">
    <w:pPr>
      <w:pStyle w:val="Footer"/>
    </w:pPr>
  </w:p>
  <w:p w14:paraId="67D5B96F" w14:textId="77777777" w:rsidR="00E93346" w:rsidRDefault="00E933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9DC6" w14:textId="77777777" w:rsidR="0008230A" w:rsidRDefault="0008230A"/>
  <w:tbl>
    <w:tblPr>
      <w:tblStyle w:val="TableGrid"/>
      <w:tblW w:w="11160" w:type="dxa"/>
      <w:jc w:val="center"/>
      <w:tblBorders>
        <w:top w:val="double" w:sz="6" w:space="0" w:color="426DA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4320"/>
      <w:gridCol w:w="2521"/>
      <w:gridCol w:w="4319"/>
    </w:tblGrid>
    <w:tr w:rsidR="00E7154F" w:rsidRPr="0093292E" w14:paraId="6AA603DD" w14:textId="77777777" w:rsidTr="00055A47">
      <w:trPr>
        <w:trHeight w:hRule="exact" w:val="797"/>
        <w:jc w:val="center"/>
      </w:trPr>
      <w:tc>
        <w:tcPr>
          <w:tcW w:w="1935" w:type="pct"/>
        </w:tcPr>
        <w:p w14:paraId="528B8A92" w14:textId="77777777" w:rsidR="008D2022" w:rsidRDefault="00706B6B" w:rsidP="008D2022">
          <w:pPr>
            <w:pStyle w:val="Footer"/>
          </w:pPr>
          <w:r>
            <w:fldChar w:fldCharType="begin"/>
          </w:r>
          <w:r>
            <w:instrText xml:space="preserve"> DOCPROPERTY  "File Name"  \* MERGEFORMAT </w:instrText>
          </w:r>
          <w:r>
            <w:fldChar w:fldCharType="separate"/>
          </w:r>
          <w:r>
            <w:t>7</w:t>
          </w:r>
          <w:proofErr w:type="gramStart"/>
          <w:r>
            <w:t>#.#</w:t>
          </w:r>
          <w:proofErr w:type="gramEnd"/>
          <w:r>
            <w:t>###_[RlsePkg]_[Deliverable]_YYYYMMDD</w:t>
          </w:r>
          <w:r>
            <w:fldChar w:fldCharType="end"/>
          </w:r>
        </w:p>
        <w:p w14:paraId="4E4FF47B" w14:textId="77777777" w:rsidR="00E7154F" w:rsidRPr="008D2022" w:rsidRDefault="008D2022" w:rsidP="00541B31">
          <w:pPr>
            <w:pStyle w:val="Footer"/>
            <w:tabs>
              <w:tab w:val="clear" w:pos="4680"/>
              <w:tab w:val="clear" w:pos="9360"/>
              <w:tab w:val="left" w:pos="3332"/>
            </w:tabs>
          </w:pPr>
          <w:r w:rsidRPr="008D2022">
            <w:rPr>
              <w:color w:val="A6A6A6" w:themeColor="background1" w:themeShade="A6"/>
              <w:sz w:val="18"/>
              <w:szCs w:val="20"/>
            </w:rPr>
            <w:fldChar w:fldCharType="begin"/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 DOCPROPERTY </w:instrText>
          </w:r>
          <w:r>
            <w:rPr>
              <w:color w:val="A6A6A6" w:themeColor="background1" w:themeShade="A6"/>
              <w:sz w:val="18"/>
              <w:szCs w:val="20"/>
            </w:rPr>
            <w:instrText>"BOK ID</w:instrText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"  \* MERGEFORMAT </w:instrTex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separate"/>
          </w:r>
          <w:r w:rsidR="00706B6B">
            <w:rPr>
              <w:color w:val="A6A6A6" w:themeColor="background1" w:themeShade="A6"/>
              <w:sz w:val="18"/>
              <w:szCs w:val="20"/>
            </w:rPr>
            <w:t>AIC.PRJ.T008</w: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end"/>
          </w:r>
          <w:r w:rsidR="00541B31">
            <w:rPr>
              <w:color w:val="A6A6A6" w:themeColor="background1" w:themeShade="A6"/>
              <w:sz w:val="18"/>
              <w:szCs w:val="20"/>
            </w:rPr>
            <w:tab/>
          </w:r>
        </w:p>
      </w:tc>
      <w:tc>
        <w:tcPr>
          <w:tcW w:w="1129" w:type="pct"/>
        </w:tcPr>
        <w:p w14:paraId="6C62ECAC" w14:textId="77777777" w:rsidR="00E7154F" w:rsidRPr="0093292E" w:rsidRDefault="007F09E3" w:rsidP="00055A47">
          <w:pPr>
            <w:pStyle w:val="Footer"/>
            <w:jc w:val="center"/>
          </w:pPr>
          <w:r w:rsidRPr="0093292E">
            <w:rPr>
              <w:noProof/>
            </w:rPr>
            <w:drawing>
              <wp:inline distT="0" distB="0" distL="0" distR="0" wp14:anchorId="300577C3" wp14:editId="5CD04D74">
                <wp:extent cx="1076325" cy="408260"/>
                <wp:effectExtent l="0" t="0" r="0" b="0"/>
                <wp:docPr id="1656363519" name="Picture 1656363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575621" name="Picture 17345756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8744" cy="4205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35" w:type="pct"/>
        </w:tcPr>
        <w:p w14:paraId="2A1E6218" w14:textId="77777777" w:rsidR="00E7154F" w:rsidRPr="0093292E" w:rsidRDefault="00E7154F" w:rsidP="00E7154F">
          <w:pPr>
            <w:pStyle w:val="Footer"/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 w:rsidR="00F023E3">
            <w:t xml:space="preserve"> of </w:t>
          </w:r>
          <w:fldSimple w:instr=" NUMPAGES   \* MERGEFORMAT ">
            <w:r w:rsidR="00F023E3">
              <w:rPr>
                <w:noProof/>
              </w:rPr>
              <w:t>15</w:t>
            </w:r>
          </w:fldSimple>
        </w:p>
      </w:tc>
    </w:tr>
  </w:tbl>
  <w:p w14:paraId="7DEF2A9F" w14:textId="77777777" w:rsidR="00212B56" w:rsidRDefault="00212B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88C2E" w14:textId="77777777" w:rsidR="00182291" w:rsidRDefault="00182291" w:rsidP="00706513">
      <w:pPr>
        <w:spacing w:after="0" w:line="240" w:lineRule="auto"/>
      </w:pPr>
      <w:r>
        <w:separator/>
      </w:r>
    </w:p>
  </w:footnote>
  <w:footnote w:type="continuationSeparator" w:id="0">
    <w:p w14:paraId="2C33D458" w14:textId="77777777" w:rsidR="00182291" w:rsidRDefault="00182291" w:rsidP="00706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jc w:val="center"/>
      <w:tblBorders>
        <w:top w:val="none" w:sz="0" w:space="0" w:color="auto"/>
        <w:left w:val="none" w:sz="0" w:space="0" w:color="auto"/>
        <w:bottom w:val="double" w:sz="6" w:space="0" w:color="426DA9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5129"/>
      <w:gridCol w:w="721"/>
      <w:gridCol w:w="5310"/>
    </w:tblGrid>
    <w:tr w:rsidR="0000327C" w:rsidRPr="001A746D" w14:paraId="25A60EFE" w14:textId="77777777" w:rsidTr="00E93346">
      <w:trPr>
        <w:trHeight w:hRule="exact" w:val="1109"/>
        <w:jc w:val="center"/>
      </w:trPr>
      <w:tc>
        <w:tcPr>
          <w:tcW w:w="2298" w:type="pct"/>
          <w:vAlign w:val="bottom"/>
        </w:tcPr>
        <w:p w14:paraId="21B8643C" w14:textId="77777777" w:rsidR="0000327C" w:rsidRPr="00305C08" w:rsidRDefault="00706B6B" w:rsidP="0000327C">
          <w:pPr>
            <w:pStyle w:val="Header"/>
          </w:pPr>
          <w:r>
            <w:fldChar w:fldCharType="begin"/>
          </w:r>
          <w:r>
            <w:instrText xml:space="preserve"> DOCPROPERTY  "Project Name"  \* MERGEFORMAT </w:instrText>
          </w:r>
          <w:r>
            <w:fldChar w:fldCharType="separate"/>
          </w:r>
          <w:r>
            <w:t>[ABYZ Project Name]</w:t>
          </w:r>
          <w:r>
            <w:fldChar w:fldCharType="end"/>
          </w:r>
        </w:p>
        <w:p w14:paraId="39EA1635" w14:textId="77777777" w:rsidR="0000327C" w:rsidRPr="00305C08" w:rsidRDefault="00706B6B" w:rsidP="0000327C">
          <w:pPr>
            <w:pStyle w:val="Header"/>
          </w:pPr>
          <w:fldSimple w:instr=" DOCPROPERTY  &quot;Project Number&quot;  \* MERGEFORMAT ">
            <w:r>
              <w:t>[ABYZ Project Number]</w:t>
            </w:r>
          </w:fldSimple>
        </w:p>
        <w:p w14:paraId="6462C2DF" w14:textId="77777777" w:rsidR="0000327C" w:rsidRPr="00305C08" w:rsidRDefault="00706B6B" w:rsidP="0000327C">
          <w:pPr>
            <w:pStyle w:val="Header"/>
          </w:pPr>
          <w:fldSimple w:instr=" DOCPROPERTY  &quot;End Customer&quot;  \* MERGEFORMAT ">
            <w:r>
              <w:t>[ABYZ End Customer]</w:t>
            </w:r>
          </w:fldSimple>
        </w:p>
        <w:p w14:paraId="3BDADA20" w14:textId="77777777" w:rsidR="0000327C" w:rsidRPr="008B4B91" w:rsidRDefault="00706B6B" w:rsidP="0000327C">
          <w:pPr>
            <w:pStyle w:val="Header"/>
          </w:pPr>
          <w:fldSimple w:instr=" DOCPROPERTY  &quot;Site Name&quot;  \* MERGEFORMAT ">
            <w:r>
              <w:t>[ABYZ Site Name]</w:t>
            </w:r>
          </w:fldSimple>
        </w:p>
      </w:tc>
      <w:tc>
        <w:tcPr>
          <w:tcW w:w="323" w:type="pct"/>
          <w:vAlign w:val="bottom"/>
        </w:tcPr>
        <w:p w14:paraId="55EED3CB" w14:textId="77777777" w:rsidR="0000327C" w:rsidRPr="0093292E" w:rsidRDefault="0000327C" w:rsidP="0000327C">
          <w:pPr>
            <w:pStyle w:val="Header"/>
            <w:jc w:val="center"/>
          </w:pPr>
        </w:p>
      </w:tc>
      <w:tc>
        <w:tcPr>
          <w:tcW w:w="2379" w:type="pct"/>
          <w:vAlign w:val="bottom"/>
        </w:tcPr>
        <w:p w14:paraId="463FE83D" w14:textId="77777777" w:rsidR="00767FAC" w:rsidRPr="00AB367B" w:rsidRDefault="00E4478C" w:rsidP="0000327C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"Document Name"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706B6B">
            <w:t>Error! Unknown document property name.</w:t>
          </w:r>
          <w:r w:rsidRPr="00AB367B">
            <w:rPr>
              <w:b w:val="0"/>
              <w:bCs w:val="0"/>
            </w:rPr>
            <w:fldChar w:fldCharType="end"/>
          </w:r>
        </w:p>
        <w:p w14:paraId="1CBD4FAB" w14:textId="73FDCF34" w:rsidR="0000327C" w:rsidRPr="001A746D" w:rsidRDefault="00F111BE" w:rsidP="0000327C">
          <w:pPr>
            <w:pStyle w:val="HeaderRight"/>
          </w:pPr>
          <w:r>
            <w:fldChar w:fldCharType="begin"/>
          </w:r>
          <w:r>
            <w:instrText xml:space="preserve"> STYLEREF  "Heading 1"  \* MERGEFORMAT </w:instrText>
          </w:r>
          <w:r>
            <w:fldChar w:fldCharType="separate"/>
          </w:r>
          <w:r w:rsidR="00E56752">
            <w:rPr>
              <w:b w:val="0"/>
              <w:bCs w:val="0"/>
              <w:noProof/>
            </w:rPr>
            <w:t>Error! No text of specified style in document.</w:t>
          </w:r>
          <w:r>
            <w:rPr>
              <w:noProof/>
            </w:rPr>
            <w:fldChar w:fldCharType="end"/>
          </w:r>
        </w:p>
      </w:tc>
    </w:tr>
  </w:tbl>
  <w:p w14:paraId="6E99DEC4" w14:textId="77777777" w:rsidR="0000327C" w:rsidRDefault="000032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jc w:val="center"/>
      <w:tblBorders>
        <w:top w:val="none" w:sz="0" w:space="0" w:color="auto"/>
        <w:left w:val="none" w:sz="0" w:space="0" w:color="auto"/>
        <w:bottom w:val="double" w:sz="6" w:space="0" w:color="426DA9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5129"/>
      <w:gridCol w:w="6031"/>
    </w:tblGrid>
    <w:tr w:rsidR="0040481C" w:rsidRPr="001A746D" w14:paraId="0FA44218" w14:textId="77777777" w:rsidTr="0040481C">
      <w:trPr>
        <w:trHeight w:hRule="exact" w:val="1109"/>
        <w:jc w:val="center"/>
      </w:trPr>
      <w:tc>
        <w:tcPr>
          <w:tcW w:w="2298" w:type="pct"/>
          <w:vAlign w:val="bottom"/>
        </w:tcPr>
        <w:p w14:paraId="5510FB5F" w14:textId="77777777" w:rsidR="00BF11D7" w:rsidRPr="00305C08" w:rsidRDefault="00706B6B" w:rsidP="00BF11D7">
          <w:pPr>
            <w:pStyle w:val="Header"/>
          </w:pPr>
          <w:fldSimple w:instr=" DOCPROPERTY  &quot;End Customer&quot;  \* MERGEFORMAT ">
            <w:r>
              <w:t>[ABYZ End Customer]</w:t>
            </w:r>
          </w:fldSimple>
        </w:p>
        <w:p w14:paraId="078859CF" w14:textId="77777777" w:rsidR="0040481C" w:rsidRPr="00305C08" w:rsidRDefault="00706B6B" w:rsidP="00357FC7">
          <w:pPr>
            <w:pStyle w:val="Header"/>
          </w:pPr>
          <w:fldSimple w:instr=" DOCPROPERTY  &quot;Project Name&quot;  \* MERGEFORMAT ">
            <w:r>
              <w:t>[ABYZ Project Name]</w:t>
            </w:r>
          </w:fldSimple>
        </w:p>
        <w:p w14:paraId="14EA1C10" w14:textId="77777777" w:rsidR="0040481C" w:rsidRPr="00305C08" w:rsidRDefault="00706B6B" w:rsidP="00357FC7">
          <w:pPr>
            <w:pStyle w:val="Header"/>
          </w:pPr>
          <w:fldSimple w:instr=" DOCPROPERTY  &quot;Project Number&quot;  \* MERGEFORMAT ">
            <w:r>
              <w:t>[ABYZ Project Number]</w:t>
            </w:r>
          </w:fldSimple>
        </w:p>
        <w:p w14:paraId="74435EB0" w14:textId="77777777" w:rsidR="0040481C" w:rsidRPr="008B4B91" w:rsidRDefault="00706B6B" w:rsidP="00357FC7">
          <w:pPr>
            <w:pStyle w:val="Header"/>
          </w:pPr>
          <w:fldSimple w:instr=" DOCPROPERTY  &quot;Site Name&quot;  \* MERGEFORMAT ">
            <w:r>
              <w:t>[ABYZ Site Name]</w:t>
            </w:r>
          </w:fldSimple>
        </w:p>
      </w:tc>
      <w:tc>
        <w:tcPr>
          <w:tcW w:w="2702" w:type="pct"/>
          <w:vAlign w:val="bottom"/>
        </w:tcPr>
        <w:p w14:paraId="57946DB6" w14:textId="77777777" w:rsidR="0040481C" w:rsidRPr="00AB367B" w:rsidRDefault="0040481C" w:rsidP="00767FAC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</w:instrText>
          </w:r>
          <w:r w:rsidR="00847C35">
            <w:rPr>
              <w:b w:val="0"/>
              <w:bCs w:val="0"/>
            </w:rPr>
            <w:instrText>Release Package</w:instrText>
          </w:r>
          <w:r w:rsidRPr="00AB367B">
            <w:rPr>
              <w:b w:val="0"/>
              <w:bCs w:val="0"/>
            </w:rPr>
            <w:instrText xml:space="preserve">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706B6B">
            <w:rPr>
              <w:b w:val="0"/>
              <w:bCs w:val="0"/>
            </w:rPr>
            <w:t>[ABYZ Release Package]</w:t>
          </w:r>
          <w:r w:rsidRPr="00AB367B">
            <w:rPr>
              <w:b w:val="0"/>
              <w:bCs w:val="0"/>
            </w:rPr>
            <w:fldChar w:fldCharType="end"/>
          </w:r>
        </w:p>
        <w:p w14:paraId="7441CEFB" w14:textId="77777777" w:rsidR="00847C35" w:rsidRPr="00AB367B" w:rsidRDefault="00847C35" w:rsidP="00847C35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</w:instrText>
          </w:r>
          <w:r>
            <w:rPr>
              <w:b w:val="0"/>
              <w:bCs w:val="0"/>
            </w:rPr>
            <w:instrText>Deliverable ID</w:instrText>
          </w:r>
          <w:r w:rsidRPr="00AB367B">
            <w:rPr>
              <w:b w:val="0"/>
              <w:bCs w:val="0"/>
            </w:rPr>
            <w:instrText xml:space="preserve">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706B6B">
            <w:rPr>
              <w:b w:val="0"/>
              <w:bCs w:val="0"/>
            </w:rPr>
            <w:t>Submittal Cover Letter</w:t>
          </w:r>
          <w:r w:rsidRPr="00AB367B">
            <w:rPr>
              <w:b w:val="0"/>
              <w:bCs w:val="0"/>
            </w:rPr>
            <w:fldChar w:fldCharType="end"/>
          </w:r>
        </w:p>
        <w:p w14:paraId="1BAE7AA8" w14:textId="49F5F453" w:rsidR="0040481C" w:rsidRPr="008D006A" w:rsidRDefault="000F51AA" w:rsidP="001A746D">
          <w:pPr>
            <w:pStyle w:val="HeaderRight"/>
            <w:rPr>
              <w:b w:val="0"/>
              <w:bCs w:val="0"/>
            </w:rPr>
          </w:pPr>
          <w:r w:rsidRPr="008D006A">
            <w:rPr>
              <w:b w:val="0"/>
              <w:bCs w:val="0"/>
            </w:rPr>
            <w:fldChar w:fldCharType="begin"/>
          </w:r>
          <w:r w:rsidRPr="008D006A">
            <w:rPr>
              <w:b w:val="0"/>
              <w:bCs w:val="0"/>
            </w:rPr>
            <w:instrText xml:space="preserve"> STYLEREF  "Heading 1</w:instrText>
          </w:r>
          <w:r w:rsidR="008D006A" w:rsidRPr="008D006A">
            <w:rPr>
              <w:b w:val="0"/>
              <w:bCs w:val="0"/>
            </w:rPr>
            <w:instrText xml:space="preserve"> Plain</w:instrText>
          </w:r>
          <w:r w:rsidRPr="008D006A">
            <w:rPr>
              <w:b w:val="0"/>
              <w:bCs w:val="0"/>
            </w:rPr>
            <w:instrText xml:space="preserve">"  \* MERGEFORMAT </w:instrText>
          </w:r>
          <w:r w:rsidRPr="008D006A">
            <w:rPr>
              <w:b w:val="0"/>
              <w:bCs w:val="0"/>
            </w:rPr>
            <w:fldChar w:fldCharType="separate"/>
          </w:r>
          <w:r w:rsidR="0048793F">
            <w:rPr>
              <w:b w:val="0"/>
              <w:bCs w:val="0"/>
              <w:noProof/>
            </w:rPr>
            <w:t>Submittal Details</w:t>
          </w:r>
          <w:r w:rsidRPr="008D006A">
            <w:rPr>
              <w:b w:val="0"/>
              <w:bCs w:val="0"/>
              <w:noProof/>
            </w:rPr>
            <w:fldChar w:fldCharType="end"/>
          </w:r>
        </w:p>
      </w:tc>
    </w:tr>
  </w:tbl>
  <w:p w14:paraId="2B885C00" w14:textId="77777777" w:rsidR="0093292E" w:rsidRDefault="009329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5DB"/>
    <w:multiLevelType w:val="multilevel"/>
    <w:tmpl w:val="5EA088CC"/>
    <w:numStyleLink w:val="Multi-ListNumber"/>
  </w:abstractNum>
  <w:abstractNum w:abstractNumId="1" w15:restartNumberingAfterBreak="0">
    <w:nsid w:val="03AD30FD"/>
    <w:multiLevelType w:val="multilevel"/>
    <w:tmpl w:val="6746410C"/>
    <w:numStyleLink w:val="Multi-ListBulletH4"/>
  </w:abstractNum>
  <w:abstractNum w:abstractNumId="2" w15:restartNumberingAfterBreak="0">
    <w:nsid w:val="072A168E"/>
    <w:multiLevelType w:val="multilevel"/>
    <w:tmpl w:val="BDA01A36"/>
    <w:numStyleLink w:val="Multi-ListTableListBullet"/>
  </w:abstractNum>
  <w:abstractNum w:abstractNumId="3" w15:restartNumberingAfterBreak="0">
    <w:nsid w:val="097E4E13"/>
    <w:multiLevelType w:val="multilevel"/>
    <w:tmpl w:val="5D5283F2"/>
    <w:lvl w:ilvl="0">
      <w:start w:val="1"/>
      <w:numFmt w:val="decimal"/>
      <w:pStyle w:val="ListNumber"/>
      <w:lvlText w:val="%1)"/>
      <w:lvlJc w:val="left"/>
      <w:pPr>
        <w:ind w:left="54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4" w15:restartNumberingAfterBreak="0">
    <w:nsid w:val="0A121215"/>
    <w:multiLevelType w:val="multilevel"/>
    <w:tmpl w:val="7396CFCA"/>
    <w:numStyleLink w:val="Multi-ListNumberH4"/>
  </w:abstractNum>
  <w:abstractNum w:abstractNumId="5" w15:restartNumberingAfterBreak="0">
    <w:nsid w:val="0E063AF5"/>
    <w:multiLevelType w:val="multilevel"/>
    <w:tmpl w:val="3836F582"/>
    <w:numStyleLink w:val="Multi-ListBullet"/>
  </w:abstractNum>
  <w:abstractNum w:abstractNumId="6" w15:restartNumberingAfterBreak="0">
    <w:nsid w:val="0E592912"/>
    <w:multiLevelType w:val="multilevel"/>
    <w:tmpl w:val="7396CFCA"/>
    <w:styleLink w:val="Multi-ListNumberH4"/>
    <w:lvl w:ilvl="0">
      <w:start w:val="1"/>
      <w:numFmt w:val="decimal"/>
      <w:lvlText w:val="%1)"/>
      <w:lvlJc w:val="left"/>
      <w:pPr>
        <w:ind w:left="109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11" w:hanging="317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699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87" w:hanging="28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5" w:hanging="288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7" w15:restartNumberingAfterBreak="0">
    <w:nsid w:val="11F34B5A"/>
    <w:multiLevelType w:val="multilevel"/>
    <w:tmpl w:val="A0845C60"/>
    <w:numStyleLink w:val="Multi-ListHeading"/>
  </w:abstractNum>
  <w:abstractNum w:abstractNumId="8" w15:restartNumberingAfterBreak="0">
    <w:nsid w:val="16377367"/>
    <w:multiLevelType w:val="multilevel"/>
    <w:tmpl w:val="6746410C"/>
    <w:styleLink w:val="Multi-ListBulletH4"/>
    <w:lvl w:ilvl="0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11" w:hanging="31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99" w:hanging="288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ind w:left="1987" w:hanging="28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275" w:hanging="288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421E0C"/>
    <w:multiLevelType w:val="multilevel"/>
    <w:tmpl w:val="5EA088CC"/>
    <w:numStyleLink w:val="Multi-ListNumber"/>
  </w:abstractNum>
  <w:abstractNum w:abstractNumId="10" w15:restartNumberingAfterBreak="0">
    <w:nsid w:val="17844C96"/>
    <w:multiLevelType w:val="multilevel"/>
    <w:tmpl w:val="6746410C"/>
    <w:numStyleLink w:val="Multi-ListBulletH4"/>
  </w:abstractNum>
  <w:abstractNum w:abstractNumId="11" w15:restartNumberingAfterBreak="0">
    <w:nsid w:val="17D04A61"/>
    <w:multiLevelType w:val="multilevel"/>
    <w:tmpl w:val="3FD674C4"/>
    <w:numStyleLink w:val="Multi-ListTableLineItem"/>
  </w:abstractNum>
  <w:abstractNum w:abstractNumId="12" w15:restartNumberingAfterBreak="0">
    <w:nsid w:val="21D233DB"/>
    <w:multiLevelType w:val="multilevel"/>
    <w:tmpl w:val="5EA088CC"/>
    <w:numStyleLink w:val="Multi-ListNumber"/>
  </w:abstractNum>
  <w:abstractNum w:abstractNumId="13" w15:restartNumberingAfterBreak="0">
    <w:nsid w:val="222946C5"/>
    <w:multiLevelType w:val="multilevel"/>
    <w:tmpl w:val="3FD674C4"/>
    <w:numStyleLink w:val="Multi-ListTableLineItem"/>
  </w:abstractNum>
  <w:abstractNum w:abstractNumId="14" w15:restartNumberingAfterBreak="0">
    <w:nsid w:val="25AC6C2D"/>
    <w:multiLevelType w:val="multilevel"/>
    <w:tmpl w:val="6746410C"/>
    <w:numStyleLink w:val="Multi-ListBulletH4"/>
  </w:abstractNum>
  <w:abstractNum w:abstractNumId="15" w15:restartNumberingAfterBreak="0">
    <w:nsid w:val="28A73978"/>
    <w:multiLevelType w:val="hybridMultilevel"/>
    <w:tmpl w:val="3B1C2526"/>
    <w:lvl w:ilvl="0" w:tplc="9C306A12">
      <w:start w:val="1"/>
      <w:numFmt w:val="decimalZero"/>
      <w:pStyle w:val="CommentNumb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CA5459"/>
    <w:multiLevelType w:val="hybridMultilevel"/>
    <w:tmpl w:val="65D05826"/>
    <w:lvl w:ilvl="0" w:tplc="0DE0ACB0">
      <w:start w:val="1"/>
      <w:numFmt w:val="bullet"/>
      <w:pStyle w:val="List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B23D5B"/>
    <w:multiLevelType w:val="multilevel"/>
    <w:tmpl w:val="571A0426"/>
    <w:styleLink w:val="Multi-ListTableListNumber"/>
    <w:lvl w:ilvl="0">
      <w:start w:val="1"/>
      <w:numFmt w:val="decimal"/>
      <w:lvlText w:val="%1)"/>
      <w:lvlJc w:val="left"/>
      <w:pPr>
        <w:ind w:left="216" w:hanging="21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32" w:hanging="216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648" w:hanging="11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48"/>
        </w:tabs>
        <w:ind w:left="864" w:hanging="21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80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17A648E"/>
    <w:multiLevelType w:val="multilevel"/>
    <w:tmpl w:val="3FD674C4"/>
    <w:styleLink w:val="Multi-ListTableLineItem"/>
    <w:lvl w:ilvl="0">
      <w:start w:val="1"/>
      <w:numFmt w:val="decimal"/>
      <w:lvlText w:val="%1"/>
      <w:lvlJc w:val="center"/>
      <w:pPr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4C22716"/>
    <w:multiLevelType w:val="multilevel"/>
    <w:tmpl w:val="7396CFCA"/>
    <w:numStyleLink w:val="Multi-ListNumberH4"/>
  </w:abstractNum>
  <w:abstractNum w:abstractNumId="20" w15:restartNumberingAfterBreak="0">
    <w:nsid w:val="367618B1"/>
    <w:multiLevelType w:val="multilevel"/>
    <w:tmpl w:val="5EA088CC"/>
    <w:numStyleLink w:val="Multi-ListNumber"/>
  </w:abstractNum>
  <w:abstractNum w:abstractNumId="21" w15:restartNumberingAfterBreak="0">
    <w:nsid w:val="3684174C"/>
    <w:multiLevelType w:val="multilevel"/>
    <w:tmpl w:val="3836F582"/>
    <w:numStyleLink w:val="Multi-ListBullet"/>
  </w:abstractNum>
  <w:abstractNum w:abstractNumId="22" w15:restartNumberingAfterBreak="0">
    <w:nsid w:val="39412DD1"/>
    <w:multiLevelType w:val="multilevel"/>
    <w:tmpl w:val="5EA088CC"/>
    <w:numStyleLink w:val="Multi-ListNumber"/>
  </w:abstractNum>
  <w:abstractNum w:abstractNumId="23" w15:restartNumberingAfterBreak="0">
    <w:nsid w:val="399A7FB1"/>
    <w:multiLevelType w:val="multilevel"/>
    <w:tmpl w:val="5EA088CC"/>
    <w:numStyleLink w:val="Multi-ListNumber"/>
  </w:abstractNum>
  <w:abstractNum w:abstractNumId="24" w15:restartNumberingAfterBreak="0">
    <w:nsid w:val="3A5353AD"/>
    <w:multiLevelType w:val="multilevel"/>
    <w:tmpl w:val="3836F582"/>
    <w:numStyleLink w:val="Multi-ListBullet"/>
  </w:abstractNum>
  <w:abstractNum w:abstractNumId="25" w15:restartNumberingAfterBreak="0">
    <w:nsid w:val="3ADB2C2D"/>
    <w:multiLevelType w:val="multilevel"/>
    <w:tmpl w:val="3836F582"/>
    <w:styleLink w:val="Multi-ListBullet"/>
    <w:lvl w:ilvl="0">
      <w:start w:val="1"/>
      <w:numFmt w:val="bullet"/>
      <w:lvlText w:val=""/>
      <w:lvlJc w:val="left"/>
      <w:pPr>
        <w:ind w:left="540" w:hanging="353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864" w:hanging="31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52" w:hanging="288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ind w:left="1440" w:hanging="28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28" w:hanging="288"/>
      </w:pPr>
      <w:rPr>
        <w:rFonts w:ascii="Symbol" w:hAnsi="Symbol" w:hint="default"/>
        <w:color w:val="auto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3B6F4B91"/>
    <w:multiLevelType w:val="multilevel"/>
    <w:tmpl w:val="7396CFCA"/>
    <w:numStyleLink w:val="Multi-ListNumberH4"/>
  </w:abstractNum>
  <w:abstractNum w:abstractNumId="27" w15:restartNumberingAfterBreak="0">
    <w:nsid w:val="405070D4"/>
    <w:multiLevelType w:val="multilevel"/>
    <w:tmpl w:val="6746410C"/>
    <w:numStyleLink w:val="Multi-ListBulletH4"/>
  </w:abstractNum>
  <w:abstractNum w:abstractNumId="28" w15:restartNumberingAfterBreak="0">
    <w:nsid w:val="41367009"/>
    <w:multiLevelType w:val="multilevel"/>
    <w:tmpl w:val="6746410C"/>
    <w:numStyleLink w:val="Multi-ListBulletH4"/>
  </w:abstractNum>
  <w:abstractNum w:abstractNumId="29" w15:restartNumberingAfterBreak="0">
    <w:nsid w:val="421C7313"/>
    <w:multiLevelType w:val="multilevel"/>
    <w:tmpl w:val="A0845C60"/>
    <w:styleLink w:val="Multi-ListHeading"/>
    <w:lvl w:ilvl="0">
      <w:start w:val="1"/>
      <w:numFmt w:val="decimal"/>
      <w:lvlText w:val="%1.0"/>
      <w:lvlJc w:val="left"/>
      <w:pPr>
        <w:ind w:left="1444" w:hanging="99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9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4" w:hanging="994"/>
      </w:pPr>
      <w:rPr>
        <w:rFonts w:hint="default"/>
      </w:rPr>
    </w:lvl>
    <w:lvl w:ilvl="3">
      <w:start w:val="1"/>
      <w:numFmt w:val="none"/>
      <w:lvlText w:val=""/>
      <w:lvlJc w:val="left"/>
      <w:pPr>
        <w:ind w:left="547" w:hanging="273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547" w:hanging="5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0" w15:restartNumberingAfterBreak="0">
    <w:nsid w:val="44C14FFB"/>
    <w:multiLevelType w:val="multilevel"/>
    <w:tmpl w:val="5EA088CC"/>
    <w:numStyleLink w:val="Multi-ListNumber"/>
  </w:abstractNum>
  <w:abstractNum w:abstractNumId="31" w15:restartNumberingAfterBreak="0">
    <w:nsid w:val="4539619E"/>
    <w:multiLevelType w:val="multilevel"/>
    <w:tmpl w:val="8FA2B7DA"/>
    <w:numStyleLink w:val="ListOutline"/>
  </w:abstractNum>
  <w:abstractNum w:abstractNumId="32" w15:restartNumberingAfterBreak="0">
    <w:nsid w:val="48AA6F85"/>
    <w:multiLevelType w:val="multilevel"/>
    <w:tmpl w:val="7396CFCA"/>
    <w:numStyleLink w:val="Multi-ListNumberH4"/>
  </w:abstractNum>
  <w:abstractNum w:abstractNumId="33" w15:restartNumberingAfterBreak="0">
    <w:nsid w:val="492009BD"/>
    <w:multiLevelType w:val="multilevel"/>
    <w:tmpl w:val="5EA088CC"/>
    <w:numStyleLink w:val="Multi-ListNumber"/>
  </w:abstractNum>
  <w:abstractNum w:abstractNumId="34" w15:restartNumberingAfterBreak="0">
    <w:nsid w:val="4C8F486B"/>
    <w:multiLevelType w:val="multilevel"/>
    <w:tmpl w:val="571A0426"/>
    <w:numStyleLink w:val="Multi-ListTableListNumber"/>
  </w:abstractNum>
  <w:abstractNum w:abstractNumId="35" w15:restartNumberingAfterBreak="0">
    <w:nsid w:val="4EA26A9E"/>
    <w:multiLevelType w:val="multilevel"/>
    <w:tmpl w:val="3FD674C4"/>
    <w:numStyleLink w:val="Multi-ListTableLineItem"/>
  </w:abstractNum>
  <w:abstractNum w:abstractNumId="36" w15:restartNumberingAfterBreak="0">
    <w:nsid w:val="53F524F2"/>
    <w:multiLevelType w:val="multilevel"/>
    <w:tmpl w:val="5EA088CC"/>
    <w:numStyleLink w:val="Multi-ListNumber"/>
  </w:abstractNum>
  <w:abstractNum w:abstractNumId="37" w15:restartNumberingAfterBreak="0">
    <w:nsid w:val="589100AD"/>
    <w:multiLevelType w:val="multilevel"/>
    <w:tmpl w:val="5EA088CC"/>
    <w:numStyleLink w:val="Multi-ListNumber"/>
  </w:abstractNum>
  <w:abstractNum w:abstractNumId="38" w15:restartNumberingAfterBreak="0">
    <w:nsid w:val="64044730"/>
    <w:multiLevelType w:val="multilevel"/>
    <w:tmpl w:val="BDA01A36"/>
    <w:styleLink w:val="Multi-ListTableListBulle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tabs>
          <w:tab w:val="num" w:pos="648"/>
        </w:tabs>
        <w:ind w:left="86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080" w:hanging="216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8060D66"/>
    <w:multiLevelType w:val="multilevel"/>
    <w:tmpl w:val="6746410C"/>
    <w:numStyleLink w:val="Multi-ListBulletH4"/>
  </w:abstractNum>
  <w:abstractNum w:abstractNumId="40" w15:restartNumberingAfterBreak="0">
    <w:nsid w:val="69B92A5D"/>
    <w:multiLevelType w:val="multilevel"/>
    <w:tmpl w:val="67A0F8AC"/>
    <w:lvl w:ilvl="0">
      <w:start w:val="1"/>
      <w:numFmt w:val="decimal"/>
      <w:pStyle w:val="Heading1"/>
      <w:lvlText w:val="%1.0"/>
      <w:lvlJc w:val="left"/>
      <w:pPr>
        <w:ind w:left="864" w:hanging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41" w15:restartNumberingAfterBreak="0">
    <w:nsid w:val="6D621188"/>
    <w:multiLevelType w:val="multilevel"/>
    <w:tmpl w:val="6746410C"/>
    <w:numStyleLink w:val="Multi-ListBulletH4"/>
  </w:abstractNum>
  <w:abstractNum w:abstractNumId="42" w15:restartNumberingAfterBreak="0">
    <w:nsid w:val="70996B02"/>
    <w:multiLevelType w:val="multilevel"/>
    <w:tmpl w:val="8FA2B7DA"/>
    <w:styleLink w:val="ListOutline"/>
    <w:lvl w:ilvl="0">
      <w:start w:val="1"/>
      <w:numFmt w:val="upperRoman"/>
      <w:pStyle w:val="ListOutlineL1"/>
      <w:lvlText w:val="%1."/>
      <w:lvlJc w:val="right"/>
      <w:pPr>
        <w:ind w:left="540" w:hanging="65"/>
      </w:pPr>
      <w:rPr>
        <w:rFonts w:hint="default"/>
        <w:b/>
      </w:rPr>
    </w:lvl>
    <w:lvl w:ilvl="1">
      <w:start w:val="1"/>
      <w:numFmt w:val="upperLetter"/>
      <w:pStyle w:val="ListOutlineL2"/>
      <w:lvlText w:val="%2."/>
      <w:lvlJc w:val="left"/>
      <w:pPr>
        <w:ind w:left="864" w:hanging="324"/>
      </w:pPr>
      <w:rPr>
        <w:rFonts w:hint="default"/>
      </w:rPr>
    </w:lvl>
    <w:lvl w:ilvl="2">
      <w:start w:val="1"/>
      <w:numFmt w:val="decimal"/>
      <w:pStyle w:val="ListOutlineL3"/>
      <w:lvlText w:val="%3."/>
      <w:lvlJc w:val="left"/>
      <w:pPr>
        <w:ind w:left="1152" w:hanging="288"/>
      </w:pPr>
      <w:rPr>
        <w:rFonts w:hint="default"/>
      </w:rPr>
    </w:lvl>
    <w:lvl w:ilvl="3">
      <w:start w:val="1"/>
      <w:numFmt w:val="lowerLetter"/>
      <w:pStyle w:val="ListOutlineL4"/>
      <w:lvlText w:val="%4)"/>
      <w:lvlJc w:val="left"/>
      <w:pPr>
        <w:ind w:left="1440" w:hanging="288"/>
      </w:pPr>
      <w:rPr>
        <w:rFonts w:hint="default"/>
      </w:rPr>
    </w:lvl>
    <w:lvl w:ilvl="4">
      <w:start w:val="1"/>
      <w:numFmt w:val="lowerRoman"/>
      <w:pStyle w:val="ListOutlineL5"/>
      <w:lvlText w:val="%5)"/>
      <w:lvlJc w:val="right"/>
      <w:pPr>
        <w:ind w:left="1728" w:hanging="1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8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48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08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68" w:hanging="288"/>
      </w:pPr>
      <w:rPr>
        <w:rFonts w:hint="default"/>
      </w:rPr>
    </w:lvl>
  </w:abstractNum>
  <w:abstractNum w:abstractNumId="43" w15:restartNumberingAfterBreak="0">
    <w:nsid w:val="76626314"/>
    <w:multiLevelType w:val="multilevel"/>
    <w:tmpl w:val="5EA088CC"/>
    <w:numStyleLink w:val="Multi-ListNumber"/>
  </w:abstractNum>
  <w:abstractNum w:abstractNumId="44" w15:restartNumberingAfterBreak="0">
    <w:nsid w:val="769D444C"/>
    <w:multiLevelType w:val="multilevel"/>
    <w:tmpl w:val="5EA088CC"/>
    <w:styleLink w:val="Multi-ListNumber"/>
    <w:lvl w:ilvl="0">
      <w:start w:val="1"/>
      <w:numFmt w:val="decimal"/>
      <w:lvlText w:val="%1)"/>
      <w:lvlJc w:val="left"/>
      <w:pPr>
        <w:ind w:left="54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64" w:hanging="317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152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28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28" w:hanging="288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45" w15:restartNumberingAfterBreak="0">
    <w:nsid w:val="78163F37"/>
    <w:multiLevelType w:val="multilevel"/>
    <w:tmpl w:val="5EA088CC"/>
    <w:numStyleLink w:val="Multi-ListNumber"/>
  </w:abstractNum>
  <w:abstractNum w:abstractNumId="46" w15:restartNumberingAfterBreak="0">
    <w:nsid w:val="7C7743A5"/>
    <w:multiLevelType w:val="multilevel"/>
    <w:tmpl w:val="5EA088CC"/>
    <w:numStyleLink w:val="Multi-ListNumber"/>
  </w:abstractNum>
  <w:num w:numId="1" w16cid:durableId="1232081734">
    <w:abstractNumId w:val="16"/>
  </w:num>
  <w:num w:numId="2" w16cid:durableId="75565343">
    <w:abstractNumId w:val="3"/>
  </w:num>
  <w:num w:numId="3" w16cid:durableId="456413729">
    <w:abstractNumId w:val="44"/>
  </w:num>
  <w:num w:numId="4" w16cid:durableId="1627934061">
    <w:abstractNumId w:val="6"/>
  </w:num>
  <w:num w:numId="5" w16cid:durableId="607662855">
    <w:abstractNumId w:val="42"/>
  </w:num>
  <w:num w:numId="6" w16cid:durableId="1464538506">
    <w:abstractNumId w:val="15"/>
  </w:num>
  <w:num w:numId="7" w16cid:durableId="2102874363">
    <w:abstractNumId w:val="40"/>
  </w:num>
  <w:num w:numId="8" w16cid:durableId="390662716">
    <w:abstractNumId w:val="25"/>
  </w:num>
  <w:num w:numId="9" w16cid:durableId="1509170560">
    <w:abstractNumId w:val="8"/>
  </w:num>
  <w:num w:numId="10" w16cid:durableId="20017994">
    <w:abstractNumId w:val="29"/>
  </w:num>
  <w:num w:numId="11" w16cid:durableId="921639711">
    <w:abstractNumId w:val="18"/>
  </w:num>
  <w:num w:numId="12" w16cid:durableId="773982544">
    <w:abstractNumId w:val="38"/>
  </w:num>
  <w:num w:numId="13" w16cid:durableId="1609852537">
    <w:abstractNumId w:val="17"/>
  </w:num>
  <w:num w:numId="14" w16cid:durableId="1192258483">
    <w:abstractNumId w:val="7"/>
  </w:num>
  <w:num w:numId="15" w16cid:durableId="179898160">
    <w:abstractNumId w:val="46"/>
  </w:num>
  <w:num w:numId="16" w16cid:durableId="200479177">
    <w:abstractNumId w:val="5"/>
  </w:num>
  <w:num w:numId="17" w16cid:durableId="75170393">
    <w:abstractNumId w:val="22"/>
  </w:num>
  <w:num w:numId="18" w16cid:durableId="23796630">
    <w:abstractNumId w:val="41"/>
  </w:num>
  <w:num w:numId="19" w16cid:durableId="997420753">
    <w:abstractNumId w:val="10"/>
  </w:num>
  <w:num w:numId="20" w16cid:durableId="2108841631">
    <w:abstractNumId w:val="28"/>
  </w:num>
  <w:num w:numId="21" w16cid:durableId="687755006">
    <w:abstractNumId w:val="12"/>
  </w:num>
  <w:num w:numId="22" w16cid:durableId="1896115048">
    <w:abstractNumId w:val="33"/>
  </w:num>
  <w:num w:numId="23" w16cid:durableId="395469758">
    <w:abstractNumId w:val="26"/>
  </w:num>
  <w:num w:numId="24" w16cid:durableId="1613437087">
    <w:abstractNumId w:val="19"/>
  </w:num>
  <w:num w:numId="25" w16cid:durableId="1843202119">
    <w:abstractNumId w:val="32"/>
  </w:num>
  <w:num w:numId="26" w16cid:durableId="794520278">
    <w:abstractNumId w:val="37"/>
  </w:num>
  <w:num w:numId="27" w16cid:durableId="62877237">
    <w:abstractNumId w:val="30"/>
  </w:num>
  <w:num w:numId="28" w16cid:durableId="1110398177">
    <w:abstractNumId w:val="45"/>
  </w:num>
  <w:num w:numId="29" w16cid:durableId="128400877">
    <w:abstractNumId w:val="43"/>
  </w:num>
  <w:num w:numId="30" w16cid:durableId="469323887">
    <w:abstractNumId w:val="39"/>
  </w:num>
  <w:num w:numId="31" w16cid:durableId="517816422">
    <w:abstractNumId w:val="27"/>
  </w:num>
  <w:num w:numId="32" w16cid:durableId="774910632">
    <w:abstractNumId w:val="14"/>
  </w:num>
  <w:num w:numId="33" w16cid:durableId="1033384350">
    <w:abstractNumId w:val="31"/>
  </w:num>
  <w:num w:numId="34" w16cid:durableId="746340423">
    <w:abstractNumId w:val="21"/>
  </w:num>
  <w:num w:numId="35" w16cid:durableId="1680041713">
    <w:abstractNumId w:val="1"/>
  </w:num>
  <w:num w:numId="36" w16cid:durableId="1130783408">
    <w:abstractNumId w:val="36"/>
  </w:num>
  <w:num w:numId="37" w16cid:durableId="1262572659">
    <w:abstractNumId w:val="4"/>
  </w:num>
  <w:num w:numId="38" w16cid:durableId="898320225">
    <w:abstractNumId w:val="2"/>
  </w:num>
  <w:num w:numId="39" w16cid:durableId="1786656162">
    <w:abstractNumId w:val="34"/>
  </w:num>
  <w:num w:numId="40" w16cid:durableId="2099136350">
    <w:abstractNumId w:val="11"/>
  </w:num>
  <w:num w:numId="41" w16cid:durableId="1564216815">
    <w:abstractNumId w:val="23"/>
  </w:num>
  <w:num w:numId="42" w16cid:durableId="2130127384">
    <w:abstractNumId w:val="0"/>
  </w:num>
  <w:num w:numId="43" w16cid:durableId="1530071191">
    <w:abstractNumId w:val="20"/>
  </w:num>
  <w:num w:numId="44" w16cid:durableId="10420257">
    <w:abstractNumId w:val="9"/>
  </w:num>
  <w:num w:numId="45" w16cid:durableId="714237833">
    <w:abstractNumId w:val="40"/>
  </w:num>
  <w:num w:numId="46" w16cid:durableId="559874225">
    <w:abstractNumId w:val="24"/>
  </w:num>
  <w:num w:numId="47" w16cid:durableId="68430887">
    <w:abstractNumId w:val="13"/>
  </w:num>
  <w:num w:numId="48" w16cid:durableId="760834670">
    <w:abstractNumId w:val="3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attachedTemplate r:id="rId1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6B"/>
    <w:rsid w:val="00000100"/>
    <w:rsid w:val="0000327C"/>
    <w:rsid w:val="00003617"/>
    <w:rsid w:val="00005DA5"/>
    <w:rsid w:val="00006085"/>
    <w:rsid w:val="000110E7"/>
    <w:rsid w:val="00015621"/>
    <w:rsid w:val="00015F64"/>
    <w:rsid w:val="00020CFE"/>
    <w:rsid w:val="00022B82"/>
    <w:rsid w:val="00024C17"/>
    <w:rsid w:val="00026FB2"/>
    <w:rsid w:val="00035FF7"/>
    <w:rsid w:val="00043439"/>
    <w:rsid w:val="00045812"/>
    <w:rsid w:val="000545F7"/>
    <w:rsid w:val="00054CC7"/>
    <w:rsid w:val="0005579D"/>
    <w:rsid w:val="00055A47"/>
    <w:rsid w:val="00055C64"/>
    <w:rsid w:val="00061A2C"/>
    <w:rsid w:val="0006501C"/>
    <w:rsid w:val="0006639D"/>
    <w:rsid w:val="00070620"/>
    <w:rsid w:val="00072723"/>
    <w:rsid w:val="00077340"/>
    <w:rsid w:val="000815E0"/>
    <w:rsid w:val="00081D57"/>
    <w:rsid w:val="00081F32"/>
    <w:rsid w:val="0008230A"/>
    <w:rsid w:val="000833F2"/>
    <w:rsid w:val="00085381"/>
    <w:rsid w:val="000856FF"/>
    <w:rsid w:val="00086601"/>
    <w:rsid w:val="000876F8"/>
    <w:rsid w:val="00087DF7"/>
    <w:rsid w:val="00090DFC"/>
    <w:rsid w:val="0009148F"/>
    <w:rsid w:val="000941E7"/>
    <w:rsid w:val="00096B2A"/>
    <w:rsid w:val="000A10C6"/>
    <w:rsid w:val="000A2EE2"/>
    <w:rsid w:val="000A3767"/>
    <w:rsid w:val="000B1657"/>
    <w:rsid w:val="000B1CED"/>
    <w:rsid w:val="000B305E"/>
    <w:rsid w:val="000B57C0"/>
    <w:rsid w:val="000B67BC"/>
    <w:rsid w:val="000B6996"/>
    <w:rsid w:val="000C03B2"/>
    <w:rsid w:val="000C14A3"/>
    <w:rsid w:val="000C2400"/>
    <w:rsid w:val="000C2BBB"/>
    <w:rsid w:val="000C4F98"/>
    <w:rsid w:val="000C52B5"/>
    <w:rsid w:val="000D17A8"/>
    <w:rsid w:val="000D4A32"/>
    <w:rsid w:val="000D536A"/>
    <w:rsid w:val="000E15E9"/>
    <w:rsid w:val="000E3415"/>
    <w:rsid w:val="000E3612"/>
    <w:rsid w:val="000E69DC"/>
    <w:rsid w:val="000E777A"/>
    <w:rsid w:val="000F1E29"/>
    <w:rsid w:val="000F3619"/>
    <w:rsid w:val="000F51AA"/>
    <w:rsid w:val="000F5B11"/>
    <w:rsid w:val="001020CF"/>
    <w:rsid w:val="00104960"/>
    <w:rsid w:val="00104FD2"/>
    <w:rsid w:val="001050DD"/>
    <w:rsid w:val="0010732F"/>
    <w:rsid w:val="00111D0F"/>
    <w:rsid w:val="001143FF"/>
    <w:rsid w:val="00114F8F"/>
    <w:rsid w:val="00120374"/>
    <w:rsid w:val="00120409"/>
    <w:rsid w:val="00121A29"/>
    <w:rsid w:val="00123DAD"/>
    <w:rsid w:val="00124869"/>
    <w:rsid w:val="00130FA5"/>
    <w:rsid w:val="001413AF"/>
    <w:rsid w:val="00141A6F"/>
    <w:rsid w:val="00142360"/>
    <w:rsid w:val="001423A3"/>
    <w:rsid w:val="00142C1D"/>
    <w:rsid w:val="00142E59"/>
    <w:rsid w:val="0014759F"/>
    <w:rsid w:val="00147CB8"/>
    <w:rsid w:val="00152C90"/>
    <w:rsid w:val="001539FA"/>
    <w:rsid w:val="001554A4"/>
    <w:rsid w:val="00157B38"/>
    <w:rsid w:val="00157B88"/>
    <w:rsid w:val="001612FD"/>
    <w:rsid w:val="00164ED6"/>
    <w:rsid w:val="00165FE6"/>
    <w:rsid w:val="00166E84"/>
    <w:rsid w:val="001677D4"/>
    <w:rsid w:val="001746E2"/>
    <w:rsid w:val="00174BEC"/>
    <w:rsid w:val="00180654"/>
    <w:rsid w:val="00182291"/>
    <w:rsid w:val="001834CC"/>
    <w:rsid w:val="00184AD2"/>
    <w:rsid w:val="00187E30"/>
    <w:rsid w:val="0019302F"/>
    <w:rsid w:val="00193660"/>
    <w:rsid w:val="00195B34"/>
    <w:rsid w:val="00195BC2"/>
    <w:rsid w:val="001A3330"/>
    <w:rsid w:val="001A4B88"/>
    <w:rsid w:val="001A7015"/>
    <w:rsid w:val="001A746D"/>
    <w:rsid w:val="001B0196"/>
    <w:rsid w:val="001B0377"/>
    <w:rsid w:val="001B04DA"/>
    <w:rsid w:val="001B79B7"/>
    <w:rsid w:val="001C2463"/>
    <w:rsid w:val="001C5568"/>
    <w:rsid w:val="001D0D18"/>
    <w:rsid w:val="001D2125"/>
    <w:rsid w:val="001D2BE3"/>
    <w:rsid w:val="001D437F"/>
    <w:rsid w:val="001E04A5"/>
    <w:rsid w:val="001E0640"/>
    <w:rsid w:val="001E27CE"/>
    <w:rsid w:val="001E7137"/>
    <w:rsid w:val="001E77B4"/>
    <w:rsid w:val="001F425E"/>
    <w:rsid w:val="001F57BB"/>
    <w:rsid w:val="001F7C65"/>
    <w:rsid w:val="002035C3"/>
    <w:rsid w:val="00204CA0"/>
    <w:rsid w:val="0020543A"/>
    <w:rsid w:val="00205ED2"/>
    <w:rsid w:val="00212B56"/>
    <w:rsid w:val="00212DEB"/>
    <w:rsid w:val="00214382"/>
    <w:rsid w:val="0021745D"/>
    <w:rsid w:val="00220044"/>
    <w:rsid w:val="002203B9"/>
    <w:rsid w:val="002212D3"/>
    <w:rsid w:val="002223F2"/>
    <w:rsid w:val="0022367C"/>
    <w:rsid w:val="00227357"/>
    <w:rsid w:val="002313B0"/>
    <w:rsid w:val="00231A6B"/>
    <w:rsid w:val="00233C6E"/>
    <w:rsid w:val="0023486F"/>
    <w:rsid w:val="00234B12"/>
    <w:rsid w:val="0024129C"/>
    <w:rsid w:val="0024174A"/>
    <w:rsid w:val="00243DDD"/>
    <w:rsid w:val="00246E7B"/>
    <w:rsid w:val="00256457"/>
    <w:rsid w:val="0025668E"/>
    <w:rsid w:val="00262A60"/>
    <w:rsid w:val="00262D40"/>
    <w:rsid w:val="002631A2"/>
    <w:rsid w:val="002652D8"/>
    <w:rsid w:val="002669D2"/>
    <w:rsid w:val="00271774"/>
    <w:rsid w:val="0027259B"/>
    <w:rsid w:val="00272881"/>
    <w:rsid w:val="00276F10"/>
    <w:rsid w:val="00282F64"/>
    <w:rsid w:val="00283C26"/>
    <w:rsid w:val="002873DA"/>
    <w:rsid w:val="00292FB1"/>
    <w:rsid w:val="002930E7"/>
    <w:rsid w:val="00293141"/>
    <w:rsid w:val="002A5318"/>
    <w:rsid w:val="002A7D27"/>
    <w:rsid w:val="002A7D69"/>
    <w:rsid w:val="002B3C6E"/>
    <w:rsid w:val="002B5792"/>
    <w:rsid w:val="002C35CE"/>
    <w:rsid w:val="002C7B9D"/>
    <w:rsid w:val="002D06E7"/>
    <w:rsid w:val="002E1769"/>
    <w:rsid w:val="002E18E1"/>
    <w:rsid w:val="002E27BB"/>
    <w:rsid w:val="002E27BD"/>
    <w:rsid w:val="002E45B1"/>
    <w:rsid w:val="002E4796"/>
    <w:rsid w:val="002E6D2F"/>
    <w:rsid w:val="002E7BD2"/>
    <w:rsid w:val="002F2C62"/>
    <w:rsid w:val="002F3722"/>
    <w:rsid w:val="002F40E1"/>
    <w:rsid w:val="002F5E3C"/>
    <w:rsid w:val="002F6FF6"/>
    <w:rsid w:val="002F7089"/>
    <w:rsid w:val="002F7159"/>
    <w:rsid w:val="003020F7"/>
    <w:rsid w:val="00305702"/>
    <w:rsid w:val="00305C08"/>
    <w:rsid w:val="00307D1E"/>
    <w:rsid w:val="00307F06"/>
    <w:rsid w:val="0031190F"/>
    <w:rsid w:val="00312890"/>
    <w:rsid w:val="0031586D"/>
    <w:rsid w:val="003160DB"/>
    <w:rsid w:val="0031679A"/>
    <w:rsid w:val="00320F9F"/>
    <w:rsid w:val="00324110"/>
    <w:rsid w:val="003245C6"/>
    <w:rsid w:val="00326F74"/>
    <w:rsid w:val="00330F25"/>
    <w:rsid w:val="00335E55"/>
    <w:rsid w:val="00337C34"/>
    <w:rsid w:val="0034301B"/>
    <w:rsid w:val="00345209"/>
    <w:rsid w:val="00351818"/>
    <w:rsid w:val="00353756"/>
    <w:rsid w:val="00353C88"/>
    <w:rsid w:val="00353D01"/>
    <w:rsid w:val="003547F7"/>
    <w:rsid w:val="00356B8E"/>
    <w:rsid w:val="0035713C"/>
    <w:rsid w:val="00357EBB"/>
    <w:rsid w:val="00357FC7"/>
    <w:rsid w:val="00367039"/>
    <w:rsid w:val="00370141"/>
    <w:rsid w:val="00371897"/>
    <w:rsid w:val="00371F43"/>
    <w:rsid w:val="003844B3"/>
    <w:rsid w:val="00385831"/>
    <w:rsid w:val="00385D73"/>
    <w:rsid w:val="0038775D"/>
    <w:rsid w:val="00390C7E"/>
    <w:rsid w:val="00396571"/>
    <w:rsid w:val="00397C6B"/>
    <w:rsid w:val="003A006D"/>
    <w:rsid w:val="003A2123"/>
    <w:rsid w:val="003A2DC6"/>
    <w:rsid w:val="003A494E"/>
    <w:rsid w:val="003A4C8C"/>
    <w:rsid w:val="003A5AA4"/>
    <w:rsid w:val="003A6C42"/>
    <w:rsid w:val="003A7B9E"/>
    <w:rsid w:val="003B4709"/>
    <w:rsid w:val="003B4EDF"/>
    <w:rsid w:val="003C79ED"/>
    <w:rsid w:val="003C7EF5"/>
    <w:rsid w:val="003D077B"/>
    <w:rsid w:val="003D0CC8"/>
    <w:rsid w:val="003D2458"/>
    <w:rsid w:val="003D7BB2"/>
    <w:rsid w:val="003E32D9"/>
    <w:rsid w:val="003E39C4"/>
    <w:rsid w:val="003E4C0B"/>
    <w:rsid w:val="003E59E2"/>
    <w:rsid w:val="003F16F8"/>
    <w:rsid w:val="003F2B27"/>
    <w:rsid w:val="003F5FFD"/>
    <w:rsid w:val="003F6AFE"/>
    <w:rsid w:val="003F7262"/>
    <w:rsid w:val="003F77FA"/>
    <w:rsid w:val="00400FE5"/>
    <w:rsid w:val="00402421"/>
    <w:rsid w:val="0040318D"/>
    <w:rsid w:val="00403880"/>
    <w:rsid w:val="0040481C"/>
    <w:rsid w:val="004049EE"/>
    <w:rsid w:val="00407A8D"/>
    <w:rsid w:val="004104F6"/>
    <w:rsid w:val="00412AE3"/>
    <w:rsid w:val="004137AA"/>
    <w:rsid w:val="00415E2E"/>
    <w:rsid w:val="0041751E"/>
    <w:rsid w:val="00431264"/>
    <w:rsid w:val="00431621"/>
    <w:rsid w:val="00431F51"/>
    <w:rsid w:val="00432FCE"/>
    <w:rsid w:val="004331BD"/>
    <w:rsid w:val="0043355F"/>
    <w:rsid w:val="00434C5D"/>
    <w:rsid w:val="00435ADD"/>
    <w:rsid w:val="004361E5"/>
    <w:rsid w:val="00437DE0"/>
    <w:rsid w:val="0044150B"/>
    <w:rsid w:val="00441E38"/>
    <w:rsid w:val="00445E38"/>
    <w:rsid w:val="004528BA"/>
    <w:rsid w:val="00452DD8"/>
    <w:rsid w:val="0045575D"/>
    <w:rsid w:val="004608C2"/>
    <w:rsid w:val="00460F3F"/>
    <w:rsid w:val="00461F20"/>
    <w:rsid w:val="004627DD"/>
    <w:rsid w:val="00464A5C"/>
    <w:rsid w:val="00467D33"/>
    <w:rsid w:val="004712B4"/>
    <w:rsid w:val="004853A4"/>
    <w:rsid w:val="00486284"/>
    <w:rsid w:val="004870B1"/>
    <w:rsid w:val="0048793F"/>
    <w:rsid w:val="0049084F"/>
    <w:rsid w:val="004909E5"/>
    <w:rsid w:val="00495FDD"/>
    <w:rsid w:val="00496EFA"/>
    <w:rsid w:val="004A0297"/>
    <w:rsid w:val="004A346A"/>
    <w:rsid w:val="004A5011"/>
    <w:rsid w:val="004A6A38"/>
    <w:rsid w:val="004A7FAF"/>
    <w:rsid w:val="004B02A0"/>
    <w:rsid w:val="004B0EEF"/>
    <w:rsid w:val="004B2C42"/>
    <w:rsid w:val="004B30AE"/>
    <w:rsid w:val="004B478B"/>
    <w:rsid w:val="004C224D"/>
    <w:rsid w:val="004C51CF"/>
    <w:rsid w:val="004D0066"/>
    <w:rsid w:val="004D47AE"/>
    <w:rsid w:val="004D7871"/>
    <w:rsid w:val="004E616E"/>
    <w:rsid w:val="004E6E09"/>
    <w:rsid w:val="004F2671"/>
    <w:rsid w:val="005024C0"/>
    <w:rsid w:val="005026AF"/>
    <w:rsid w:val="00507E8D"/>
    <w:rsid w:val="00512429"/>
    <w:rsid w:val="00512BBD"/>
    <w:rsid w:val="00520482"/>
    <w:rsid w:val="00531883"/>
    <w:rsid w:val="00531C66"/>
    <w:rsid w:val="005330BC"/>
    <w:rsid w:val="00533230"/>
    <w:rsid w:val="00534E9C"/>
    <w:rsid w:val="0053755C"/>
    <w:rsid w:val="00541B31"/>
    <w:rsid w:val="00541BEF"/>
    <w:rsid w:val="00542C9F"/>
    <w:rsid w:val="005513BC"/>
    <w:rsid w:val="005539A4"/>
    <w:rsid w:val="00553DDC"/>
    <w:rsid w:val="005544AF"/>
    <w:rsid w:val="0055588A"/>
    <w:rsid w:val="00570181"/>
    <w:rsid w:val="00570BFB"/>
    <w:rsid w:val="005724A0"/>
    <w:rsid w:val="005738F5"/>
    <w:rsid w:val="005744D3"/>
    <w:rsid w:val="00574831"/>
    <w:rsid w:val="00580661"/>
    <w:rsid w:val="00582D7A"/>
    <w:rsid w:val="00584F3B"/>
    <w:rsid w:val="0058523B"/>
    <w:rsid w:val="00586849"/>
    <w:rsid w:val="00590569"/>
    <w:rsid w:val="0059187B"/>
    <w:rsid w:val="0059280E"/>
    <w:rsid w:val="005963DE"/>
    <w:rsid w:val="00596990"/>
    <w:rsid w:val="00596CBF"/>
    <w:rsid w:val="005A1A67"/>
    <w:rsid w:val="005A2452"/>
    <w:rsid w:val="005A5269"/>
    <w:rsid w:val="005B2DB3"/>
    <w:rsid w:val="005B5764"/>
    <w:rsid w:val="005C0DD6"/>
    <w:rsid w:val="005C1DF7"/>
    <w:rsid w:val="005C2F6E"/>
    <w:rsid w:val="005C7EEF"/>
    <w:rsid w:val="005D59E9"/>
    <w:rsid w:val="005D661E"/>
    <w:rsid w:val="005D6D6A"/>
    <w:rsid w:val="005E2E37"/>
    <w:rsid w:val="005E409B"/>
    <w:rsid w:val="005F1E12"/>
    <w:rsid w:val="005F1FC8"/>
    <w:rsid w:val="005F3E7D"/>
    <w:rsid w:val="006063BB"/>
    <w:rsid w:val="00606DA2"/>
    <w:rsid w:val="00607B10"/>
    <w:rsid w:val="00607DB7"/>
    <w:rsid w:val="00610351"/>
    <w:rsid w:val="006133AF"/>
    <w:rsid w:val="006139DB"/>
    <w:rsid w:val="00615351"/>
    <w:rsid w:val="00615E42"/>
    <w:rsid w:val="0061685C"/>
    <w:rsid w:val="00616DE9"/>
    <w:rsid w:val="00620EAD"/>
    <w:rsid w:val="006234FF"/>
    <w:rsid w:val="00624A34"/>
    <w:rsid w:val="00626766"/>
    <w:rsid w:val="00631AF7"/>
    <w:rsid w:val="006321D2"/>
    <w:rsid w:val="00633F23"/>
    <w:rsid w:val="0063437E"/>
    <w:rsid w:val="00634740"/>
    <w:rsid w:val="00635AB8"/>
    <w:rsid w:val="00641A0F"/>
    <w:rsid w:val="00641A1B"/>
    <w:rsid w:val="00641C1E"/>
    <w:rsid w:val="006420C8"/>
    <w:rsid w:val="00642F4F"/>
    <w:rsid w:val="0064577D"/>
    <w:rsid w:val="00647FF9"/>
    <w:rsid w:val="00650294"/>
    <w:rsid w:val="0065163A"/>
    <w:rsid w:val="006535BA"/>
    <w:rsid w:val="00656FD3"/>
    <w:rsid w:val="00661023"/>
    <w:rsid w:val="00661548"/>
    <w:rsid w:val="00665232"/>
    <w:rsid w:val="0066673F"/>
    <w:rsid w:val="00667FD6"/>
    <w:rsid w:val="00673620"/>
    <w:rsid w:val="006746D3"/>
    <w:rsid w:val="00674ECA"/>
    <w:rsid w:val="0068544E"/>
    <w:rsid w:val="00685FCF"/>
    <w:rsid w:val="00686268"/>
    <w:rsid w:val="00690702"/>
    <w:rsid w:val="0069133C"/>
    <w:rsid w:val="0069158E"/>
    <w:rsid w:val="00692CF5"/>
    <w:rsid w:val="00692ED9"/>
    <w:rsid w:val="006949FD"/>
    <w:rsid w:val="00695CFA"/>
    <w:rsid w:val="006978D8"/>
    <w:rsid w:val="006B1395"/>
    <w:rsid w:val="006B19FC"/>
    <w:rsid w:val="006B2CEF"/>
    <w:rsid w:val="006B5A10"/>
    <w:rsid w:val="006B77B3"/>
    <w:rsid w:val="006B7856"/>
    <w:rsid w:val="006C1638"/>
    <w:rsid w:val="006C2436"/>
    <w:rsid w:val="006C4586"/>
    <w:rsid w:val="006C50A8"/>
    <w:rsid w:val="006C6469"/>
    <w:rsid w:val="006C787A"/>
    <w:rsid w:val="006D0F4D"/>
    <w:rsid w:val="006D2ED3"/>
    <w:rsid w:val="006D4F26"/>
    <w:rsid w:val="006D5787"/>
    <w:rsid w:val="006D59EB"/>
    <w:rsid w:val="006D6BAE"/>
    <w:rsid w:val="006D70AD"/>
    <w:rsid w:val="006E4038"/>
    <w:rsid w:val="006E415C"/>
    <w:rsid w:val="006E4DE6"/>
    <w:rsid w:val="006E7EE3"/>
    <w:rsid w:val="006F3D82"/>
    <w:rsid w:val="006F79FE"/>
    <w:rsid w:val="00701FDB"/>
    <w:rsid w:val="00705936"/>
    <w:rsid w:val="0070598E"/>
    <w:rsid w:val="00706513"/>
    <w:rsid w:val="00706B6B"/>
    <w:rsid w:val="007070F3"/>
    <w:rsid w:val="00707265"/>
    <w:rsid w:val="00711254"/>
    <w:rsid w:val="00712643"/>
    <w:rsid w:val="00713834"/>
    <w:rsid w:val="007165F9"/>
    <w:rsid w:val="00716ABE"/>
    <w:rsid w:val="00717299"/>
    <w:rsid w:val="0071773C"/>
    <w:rsid w:val="0072039D"/>
    <w:rsid w:val="00723674"/>
    <w:rsid w:val="00723A12"/>
    <w:rsid w:val="007249E0"/>
    <w:rsid w:val="00730188"/>
    <w:rsid w:val="007314BE"/>
    <w:rsid w:val="00732E96"/>
    <w:rsid w:val="00733A93"/>
    <w:rsid w:val="00734125"/>
    <w:rsid w:val="00734C2B"/>
    <w:rsid w:val="00743F74"/>
    <w:rsid w:val="00745DCA"/>
    <w:rsid w:val="00747411"/>
    <w:rsid w:val="00751329"/>
    <w:rsid w:val="00754FFF"/>
    <w:rsid w:val="00755DEE"/>
    <w:rsid w:val="007579DD"/>
    <w:rsid w:val="007632BD"/>
    <w:rsid w:val="00766621"/>
    <w:rsid w:val="00767FAC"/>
    <w:rsid w:val="007716F8"/>
    <w:rsid w:val="00775674"/>
    <w:rsid w:val="00777784"/>
    <w:rsid w:val="007839A2"/>
    <w:rsid w:val="00784D59"/>
    <w:rsid w:val="0078727A"/>
    <w:rsid w:val="00787333"/>
    <w:rsid w:val="0079047B"/>
    <w:rsid w:val="00791685"/>
    <w:rsid w:val="00792F3D"/>
    <w:rsid w:val="007956B3"/>
    <w:rsid w:val="00795AD1"/>
    <w:rsid w:val="007A3739"/>
    <w:rsid w:val="007A4445"/>
    <w:rsid w:val="007A450C"/>
    <w:rsid w:val="007A4752"/>
    <w:rsid w:val="007A5CCA"/>
    <w:rsid w:val="007B1A33"/>
    <w:rsid w:val="007B5E72"/>
    <w:rsid w:val="007D115B"/>
    <w:rsid w:val="007D1301"/>
    <w:rsid w:val="007D35EC"/>
    <w:rsid w:val="007D7BA9"/>
    <w:rsid w:val="007E728A"/>
    <w:rsid w:val="007E7FE8"/>
    <w:rsid w:val="007F0139"/>
    <w:rsid w:val="007F09E3"/>
    <w:rsid w:val="007F6FF6"/>
    <w:rsid w:val="00800766"/>
    <w:rsid w:val="0080133B"/>
    <w:rsid w:val="00802264"/>
    <w:rsid w:val="008044E5"/>
    <w:rsid w:val="00806492"/>
    <w:rsid w:val="00810DFD"/>
    <w:rsid w:val="008127D3"/>
    <w:rsid w:val="0081396B"/>
    <w:rsid w:val="00813F94"/>
    <w:rsid w:val="008158FE"/>
    <w:rsid w:val="00816864"/>
    <w:rsid w:val="00816BCE"/>
    <w:rsid w:val="00820B94"/>
    <w:rsid w:val="0082519F"/>
    <w:rsid w:val="00825CFF"/>
    <w:rsid w:val="00826E43"/>
    <w:rsid w:val="00833F4F"/>
    <w:rsid w:val="00834980"/>
    <w:rsid w:val="00837211"/>
    <w:rsid w:val="0083792D"/>
    <w:rsid w:val="00840CB0"/>
    <w:rsid w:val="00841629"/>
    <w:rsid w:val="008423EB"/>
    <w:rsid w:val="008427A4"/>
    <w:rsid w:val="0084343A"/>
    <w:rsid w:val="00843B27"/>
    <w:rsid w:val="00844290"/>
    <w:rsid w:val="008444A6"/>
    <w:rsid w:val="00845C62"/>
    <w:rsid w:val="00845C63"/>
    <w:rsid w:val="00847C35"/>
    <w:rsid w:val="00847F94"/>
    <w:rsid w:val="00856623"/>
    <w:rsid w:val="0085724D"/>
    <w:rsid w:val="008622DF"/>
    <w:rsid w:val="00864D33"/>
    <w:rsid w:val="008654BE"/>
    <w:rsid w:val="00865F87"/>
    <w:rsid w:val="00867CD8"/>
    <w:rsid w:val="00867F05"/>
    <w:rsid w:val="00870262"/>
    <w:rsid w:val="008718E3"/>
    <w:rsid w:val="00872F70"/>
    <w:rsid w:val="0087447A"/>
    <w:rsid w:val="00874D80"/>
    <w:rsid w:val="008768CD"/>
    <w:rsid w:val="00876EBD"/>
    <w:rsid w:val="00881D98"/>
    <w:rsid w:val="00882E2D"/>
    <w:rsid w:val="00885D3D"/>
    <w:rsid w:val="00887D6A"/>
    <w:rsid w:val="00890AD9"/>
    <w:rsid w:val="00892FFF"/>
    <w:rsid w:val="00895C3C"/>
    <w:rsid w:val="008A2524"/>
    <w:rsid w:val="008A396F"/>
    <w:rsid w:val="008A47A2"/>
    <w:rsid w:val="008A66E2"/>
    <w:rsid w:val="008B1F04"/>
    <w:rsid w:val="008B38F9"/>
    <w:rsid w:val="008B4B91"/>
    <w:rsid w:val="008B54E3"/>
    <w:rsid w:val="008B5531"/>
    <w:rsid w:val="008B589A"/>
    <w:rsid w:val="008B5F76"/>
    <w:rsid w:val="008C082B"/>
    <w:rsid w:val="008C1664"/>
    <w:rsid w:val="008C1C8E"/>
    <w:rsid w:val="008C3440"/>
    <w:rsid w:val="008C5095"/>
    <w:rsid w:val="008C60A0"/>
    <w:rsid w:val="008C6810"/>
    <w:rsid w:val="008C6F28"/>
    <w:rsid w:val="008D006A"/>
    <w:rsid w:val="008D0876"/>
    <w:rsid w:val="008D2022"/>
    <w:rsid w:val="008E19B6"/>
    <w:rsid w:val="008E2157"/>
    <w:rsid w:val="008E286F"/>
    <w:rsid w:val="008E3DBF"/>
    <w:rsid w:val="008E5C29"/>
    <w:rsid w:val="008F00C0"/>
    <w:rsid w:val="008F2408"/>
    <w:rsid w:val="008F37F9"/>
    <w:rsid w:val="008F69FB"/>
    <w:rsid w:val="008F7411"/>
    <w:rsid w:val="00904433"/>
    <w:rsid w:val="009073AF"/>
    <w:rsid w:val="009135C3"/>
    <w:rsid w:val="00913F8D"/>
    <w:rsid w:val="009148EA"/>
    <w:rsid w:val="00916348"/>
    <w:rsid w:val="00921337"/>
    <w:rsid w:val="00922017"/>
    <w:rsid w:val="00922201"/>
    <w:rsid w:val="00926646"/>
    <w:rsid w:val="009307F2"/>
    <w:rsid w:val="00930D71"/>
    <w:rsid w:val="00931A8D"/>
    <w:rsid w:val="00931FD2"/>
    <w:rsid w:val="0093292E"/>
    <w:rsid w:val="0093331F"/>
    <w:rsid w:val="00934D6E"/>
    <w:rsid w:val="00934D98"/>
    <w:rsid w:val="00935791"/>
    <w:rsid w:val="009366E4"/>
    <w:rsid w:val="009371FF"/>
    <w:rsid w:val="00942E82"/>
    <w:rsid w:val="00947F73"/>
    <w:rsid w:val="0095064C"/>
    <w:rsid w:val="009509A1"/>
    <w:rsid w:val="00950DD0"/>
    <w:rsid w:val="0095139A"/>
    <w:rsid w:val="0095563B"/>
    <w:rsid w:val="0095616A"/>
    <w:rsid w:val="00964377"/>
    <w:rsid w:val="00965E4E"/>
    <w:rsid w:val="00967382"/>
    <w:rsid w:val="00967534"/>
    <w:rsid w:val="00967F1B"/>
    <w:rsid w:val="00970ADA"/>
    <w:rsid w:val="009714C0"/>
    <w:rsid w:val="00971AE6"/>
    <w:rsid w:val="009740FC"/>
    <w:rsid w:val="00974D36"/>
    <w:rsid w:val="00981580"/>
    <w:rsid w:val="00981F76"/>
    <w:rsid w:val="00982BD6"/>
    <w:rsid w:val="00983E13"/>
    <w:rsid w:val="0098498D"/>
    <w:rsid w:val="009856BD"/>
    <w:rsid w:val="00987CCB"/>
    <w:rsid w:val="0099105D"/>
    <w:rsid w:val="009969DF"/>
    <w:rsid w:val="00996F94"/>
    <w:rsid w:val="009A0E5A"/>
    <w:rsid w:val="009A2995"/>
    <w:rsid w:val="009B0271"/>
    <w:rsid w:val="009B1024"/>
    <w:rsid w:val="009B2138"/>
    <w:rsid w:val="009B2FE1"/>
    <w:rsid w:val="009B3575"/>
    <w:rsid w:val="009B5C51"/>
    <w:rsid w:val="009C1F44"/>
    <w:rsid w:val="009C456D"/>
    <w:rsid w:val="009C551B"/>
    <w:rsid w:val="009C5F7A"/>
    <w:rsid w:val="009C70B0"/>
    <w:rsid w:val="009C725D"/>
    <w:rsid w:val="009C7B9D"/>
    <w:rsid w:val="009D3024"/>
    <w:rsid w:val="009D64FD"/>
    <w:rsid w:val="009E0119"/>
    <w:rsid w:val="009E0BB7"/>
    <w:rsid w:val="009E1567"/>
    <w:rsid w:val="009E2CFA"/>
    <w:rsid w:val="009E2E8D"/>
    <w:rsid w:val="009E3015"/>
    <w:rsid w:val="009F212E"/>
    <w:rsid w:val="009F53E0"/>
    <w:rsid w:val="00A04BAE"/>
    <w:rsid w:val="00A13635"/>
    <w:rsid w:val="00A14969"/>
    <w:rsid w:val="00A153A2"/>
    <w:rsid w:val="00A160B0"/>
    <w:rsid w:val="00A16921"/>
    <w:rsid w:val="00A23AE4"/>
    <w:rsid w:val="00A251B5"/>
    <w:rsid w:val="00A27673"/>
    <w:rsid w:val="00A308A3"/>
    <w:rsid w:val="00A30CFB"/>
    <w:rsid w:val="00A354FD"/>
    <w:rsid w:val="00A359D6"/>
    <w:rsid w:val="00A35CB1"/>
    <w:rsid w:val="00A368C4"/>
    <w:rsid w:val="00A37267"/>
    <w:rsid w:val="00A3736D"/>
    <w:rsid w:val="00A4287A"/>
    <w:rsid w:val="00A47D4D"/>
    <w:rsid w:val="00A50914"/>
    <w:rsid w:val="00A54C92"/>
    <w:rsid w:val="00A5551A"/>
    <w:rsid w:val="00A556E6"/>
    <w:rsid w:val="00A62976"/>
    <w:rsid w:val="00A64E0E"/>
    <w:rsid w:val="00A6686E"/>
    <w:rsid w:val="00A66E1B"/>
    <w:rsid w:val="00A717DA"/>
    <w:rsid w:val="00A740F7"/>
    <w:rsid w:val="00A77E1B"/>
    <w:rsid w:val="00A81E8A"/>
    <w:rsid w:val="00A82C2C"/>
    <w:rsid w:val="00A84B63"/>
    <w:rsid w:val="00A91300"/>
    <w:rsid w:val="00A92C88"/>
    <w:rsid w:val="00A9631C"/>
    <w:rsid w:val="00AA2659"/>
    <w:rsid w:val="00AA6C37"/>
    <w:rsid w:val="00AA7062"/>
    <w:rsid w:val="00AB0A72"/>
    <w:rsid w:val="00AB1974"/>
    <w:rsid w:val="00AB3157"/>
    <w:rsid w:val="00AB367B"/>
    <w:rsid w:val="00AB629E"/>
    <w:rsid w:val="00AB67FD"/>
    <w:rsid w:val="00AC11EA"/>
    <w:rsid w:val="00AC2ACE"/>
    <w:rsid w:val="00AC4E13"/>
    <w:rsid w:val="00AC7441"/>
    <w:rsid w:val="00AD1D65"/>
    <w:rsid w:val="00AD3D57"/>
    <w:rsid w:val="00AD4259"/>
    <w:rsid w:val="00AE54BE"/>
    <w:rsid w:val="00AF5EF2"/>
    <w:rsid w:val="00B00C0D"/>
    <w:rsid w:val="00B032BF"/>
    <w:rsid w:val="00B04763"/>
    <w:rsid w:val="00B07049"/>
    <w:rsid w:val="00B11A6F"/>
    <w:rsid w:val="00B124A4"/>
    <w:rsid w:val="00B12DA8"/>
    <w:rsid w:val="00B14916"/>
    <w:rsid w:val="00B208B5"/>
    <w:rsid w:val="00B22088"/>
    <w:rsid w:val="00B223C8"/>
    <w:rsid w:val="00B2267B"/>
    <w:rsid w:val="00B240BA"/>
    <w:rsid w:val="00B3050F"/>
    <w:rsid w:val="00B362CF"/>
    <w:rsid w:val="00B40E79"/>
    <w:rsid w:val="00B42119"/>
    <w:rsid w:val="00B4255B"/>
    <w:rsid w:val="00B4340E"/>
    <w:rsid w:val="00B45E3F"/>
    <w:rsid w:val="00B45F3F"/>
    <w:rsid w:val="00B460DB"/>
    <w:rsid w:val="00B46EF1"/>
    <w:rsid w:val="00B50D7B"/>
    <w:rsid w:val="00B52ADB"/>
    <w:rsid w:val="00B56BBB"/>
    <w:rsid w:val="00B57E58"/>
    <w:rsid w:val="00B606F2"/>
    <w:rsid w:val="00B6376A"/>
    <w:rsid w:val="00B644E7"/>
    <w:rsid w:val="00B703E8"/>
    <w:rsid w:val="00B77314"/>
    <w:rsid w:val="00B80A1A"/>
    <w:rsid w:val="00B80C4B"/>
    <w:rsid w:val="00B93D89"/>
    <w:rsid w:val="00B96218"/>
    <w:rsid w:val="00B97997"/>
    <w:rsid w:val="00BA01E3"/>
    <w:rsid w:val="00BA22B5"/>
    <w:rsid w:val="00BA362E"/>
    <w:rsid w:val="00BA3F00"/>
    <w:rsid w:val="00BA4147"/>
    <w:rsid w:val="00BA4B99"/>
    <w:rsid w:val="00BA5BFC"/>
    <w:rsid w:val="00BA6375"/>
    <w:rsid w:val="00BB09FD"/>
    <w:rsid w:val="00BB0A5F"/>
    <w:rsid w:val="00BB2419"/>
    <w:rsid w:val="00BB2D13"/>
    <w:rsid w:val="00BB30ED"/>
    <w:rsid w:val="00BB4B2B"/>
    <w:rsid w:val="00BB5DA0"/>
    <w:rsid w:val="00BB6B60"/>
    <w:rsid w:val="00BB6F6C"/>
    <w:rsid w:val="00BC1D81"/>
    <w:rsid w:val="00BC210A"/>
    <w:rsid w:val="00BC2642"/>
    <w:rsid w:val="00BC3CB3"/>
    <w:rsid w:val="00BC6C6C"/>
    <w:rsid w:val="00BD2AFD"/>
    <w:rsid w:val="00BD5834"/>
    <w:rsid w:val="00BE3835"/>
    <w:rsid w:val="00BE6AC6"/>
    <w:rsid w:val="00BF11D7"/>
    <w:rsid w:val="00BF18F1"/>
    <w:rsid w:val="00BF3133"/>
    <w:rsid w:val="00BF47B7"/>
    <w:rsid w:val="00BF6218"/>
    <w:rsid w:val="00C00594"/>
    <w:rsid w:val="00C0087E"/>
    <w:rsid w:val="00C021BB"/>
    <w:rsid w:val="00C02CDC"/>
    <w:rsid w:val="00C05901"/>
    <w:rsid w:val="00C06C34"/>
    <w:rsid w:val="00C1112B"/>
    <w:rsid w:val="00C13992"/>
    <w:rsid w:val="00C14F9B"/>
    <w:rsid w:val="00C15F1F"/>
    <w:rsid w:val="00C16680"/>
    <w:rsid w:val="00C16814"/>
    <w:rsid w:val="00C23F50"/>
    <w:rsid w:val="00C24D3C"/>
    <w:rsid w:val="00C25FBC"/>
    <w:rsid w:val="00C260B7"/>
    <w:rsid w:val="00C319D2"/>
    <w:rsid w:val="00C36494"/>
    <w:rsid w:val="00C37824"/>
    <w:rsid w:val="00C37A9B"/>
    <w:rsid w:val="00C40ED6"/>
    <w:rsid w:val="00C41BC9"/>
    <w:rsid w:val="00C4394C"/>
    <w:rsid w:val="00C454F3"/>
    <w:rsid w:val="00C45E73"/>
    <w:rsid w:val="00C511CA"/>
    <w:rsid w:val="00C53AD7"/>
    <w:rsid w:val="00C53BBC"/>
    <w:rsid w:val="00C5585F"/>
    <w:rsid w:val="00C60092"/>
    <w:rsid w:val="00C6037A"/>
    <w:rsid w:val="00C6282C"/>
    <w:rsid w:val="00C64E27"/>
    <w:rsid w:val="00C679BE"/>
    <w:rsid w:val="00C708A6"/>
    <w:rsid w:val="00C8445C"/>
    <w:rsid w:val="00C84A1B"/>
    <w:rsid w:val="00C8652C"/>
    <w:rsid w:val="00C90690"/>
    <w:rsid w:val="00C917D9"/>
    <w:rsid w:val="00C92FEC"/>
    <w:rsid w:val="00C97EDD"/>
    <w:rsid w:val="00CA2C85"/>
    <w:rsid w:val="00CA59CD"/>
    <w:rsid w:val="00CA6384"/>
    <w:rsid w:val="00CB167C"/>
    <w:rsid w:val="00CB5CB7"/>
    <w:rsid w:val="00CB6E12"/>
    <w:rsid w:val="00CC23F3"/>
    <w:rsid w:val="00CC2A61"/>
    <w:rsid w:val="00CC3571"/>
    <w:rsid w:val="00CC4839"/>
    <w:rsid w:val="00CC4C2E"/>
    <w:rsid w:val="00CC505E"/>
    <w:rsid w:val="00CC55C3"/>
    <w:rsid w:val="00CC68A2"/>
    <w:rsid w:val="00CC7C26"/>
    <w:rsid w:val="00CD18D0"/>
    <w:rsid w:val="00CD5083"/>
    <w:rsid w:val="00CE27E8"/>
    <w:rsid w:val="00CE3C02"/>
    <w:rsid w:val="00CE5889"/>
    <w:rsid w:val="00CE61C7"/>
    <w:rsid w:val="00CE6B92"/>
    <w:rsid w:val="00CF236A"/>
    <w:rsid w:val="00CF2686"/>
    <w:rsid w:val="00CF3B24"/>
    <w:rsid w:val="00CF5F03"/>
    <w:rsid w:val="00D00E9C"/>
    <w:rsid w:val="00D00FCD"/>
    <w:rsid w:val="00D03499"/>
    <w:rsid w:val="00D119DC"/>
    <w:rsid w:val="00D15E0A"/>
    <w:rsid w:val="00D17499"/>
    <w:rsid w:val="00D17F2F"/>
    <w:rsid w:val="00D22C99"/>
    <w:rsid w:val="00D240F3"/>
    <w:rsid w:val="00D242B2"/>
    <w:rsid w:val="00D26CCC"/>
    <w:rsid w:val="00D272DC"/>
    <w:rsid w:val="00D27990"/>
    <w:rsid w:val="00D27CA7"/>
    <w:rsid w:val="00D327C6"/>
    <w:rsid w:val="00D32F5F"/>
    <w:rsid w:val="00D3615C"/>
    <w:rsid w:val="00D3693D"/>
    <w:rsid w:val="00D37E8C"/>
    <w:rsid w:val="00D406DC"/>
    <w:rsid w:val="00D40754"/>
    <w:rsid w:val="00D41105"/>
    <w:rsid w:val="00D41AD0"/>
    <w:rsid w:val="00D42145"/>
    <w:rsid w:val="00D44B73"/>
    <w:rsid w:val="00D44E34"/>
    <w:rsid w:val="00D45ECA"/>
    <w:rsid w:val="00D52F5E"/>
    <w:rsid w:val="00D545F5"/>
    <w:rsid w:val="00D566FE"/>
    <w:rsid w:val="00D56982"/>
    <w:rsid w:val="00D56D38"/>
    <w:rsid w:val="00D5772E"/>
    <w:rsid w:val="00D62F23"/>
    <w:rsid w:val="00D64672"/>
    <w:rsid w:val="00D743AD"/>
    <w:rsid w:val="00D75659"/>
    <w:rsid w:val="00D770F8"/>
    <w:rsid w:val="00D80214"/>
    <w:rsid w:val="00D840F2"/>
    <w:rsid w:val="00D86581"/>
    <w:rsid w:val="00D91F07"/>
    <w:rsid w:val="00D9297A"/>
    <w:rsid w:val="00D929CB"/>
    <w:rsid w:val="00DA0C06"/>
    <w:rsid w:val="00DA21EF"/>
    <w:rsid w:val="00DA393E"/>
    <w:rsid w:val="00DA53F6"/>
    <w:rsid w:val="00DB1076"/>
    <w:rsid w:val="00DB64EE"/>
    <w:rsid w:val="00DC1D47"/>
    <w:rsid w:val="00DC4606"/>
    <w:rsid w:val="00DC7099"/>
    <w:rsid w:val="00DC7573"/>
    <w:rsid w:val="00DD1441"/>
    <w:rsid w:val="00DD2A9E"/>
    <w:rsid w:val="00DD5317"/>
    <w:rsid w:val="00DD5872"/>
    <w:rsid w:val="00DD5E01"/>
    <w:rsid w:val="00DD6DEE"/>
    <w:rsid w:val="00DD7C06"/>
    <w:rsid w:val="00DE6C96"/>
    <w:rsid w:val="00DF0DE8"/>
    <w:rsid w:val="00DF39A4"/>
    <w:rsid w:val="00DF4638"/>
    <w:rsid w:val="00DF4E62"/>
    <w:rsid w:val="00DF56A8"/>
    <w:rsid w:val="00DF6C0F"/>
    <w:rsid w:val="00DF79AD"/>
    <w:rsid w:val="00E02F4D"/>
    <w:rsid w:val="00E061CF"/>
    <w:rsid w:val="00E06D4E"/>
    <w:rsid w:val="00E07446"/>
    <w:rsid w:val="00E07617"/>
    <w:rsid w:val="00E104E6"/>
    <w:rsid w:val="00E14C73"/>
    <w:rsid w:val="00E2206A"/>
    <w:rsid w:val="00E22DDD"/>
    <w:rsid w:val="00E27227"/>
    <w:rsid w:val="00E27C29"/>
    <w:rsid w:val="00E308EA"/>
    <w:rsid w:val="00E317B6"/>
    <w:rsid w:val="00E42F32"/>
    <w:rsid w:val="00E43A57"/>
    <w:rsid w:val="00E4478C"/>
    <w:rsid w:val="00E45A83"/>
    <w:rsid w:val="00E45E8B"/>
    <w:rsid w:val="00E45F09"/>
    <w:rsid w:val="00E52BBE"/>
    <w:rsid w:val="00E56752"/>
    <w:rsid w:val="00E56C44"/>
    <w:rsid w:val="00E600D9"/>
    <w:rsid w:val="00E60294"/>
    <w:rsid w:val="00E650E1"/>
    <w:rsid w:val="00E65CBA"/>
    <w:rsid w:val="00E65FDB"/>
    <w:rsid w:val="00E7003C"/>
    <w:rsid w:val="00E7154F"/>
    <w:rsid w:val="00E75825"/>
    <w:rsid w:val="00E80F99"/>
    <w:rsid w:val="00E81EBA"/>
    <w:rsid w:val="00E91BB6"/>
    <w:rsid w:val="00E93346"/>
    <w:rsid w:val="00E96633"/>
    <w:rsid w:val="00E96D63"/>
    <w:rsid w:val="00E97395"/>
    <w:rsid w:val="00E9751E"/>
    <w:rsid w:val="00E977AF"/>
    <w:rsid w:val="00EA3F72"/>
    <w:rsid w:val="00EA76A9"/>
    <w:rsid w:val="00EB3787"/>
    <w:rsid w:val="00EB65D2"/>
    <w:rsid w:val="00EB69F5"/>
    <w:rsid w:val="00EB7CD7"/>
    <w:rsid w:val="00EC1377"/>
    <w:rsid w:val="00EC3771"/>
    <w:rsid w:val="00EC468B"/>
    <w:rsid w:val="00ED0EF9"/>
    <w:rsid w:val="00ED3E6D"/>
    <w:rsid w:val="00ED743E"/>
    <w:rsid w:val="00EE0D4B"/>
    <w:rsid w:val="00EE1679"/>
    <w:rsid w:val="00EE2FF2"/>
    <w:rsid w:val="00EE45D9"/>
    <w:rsid w:val="00EE4A02"/>
    <w:rsid w:val="00EE595E"/>
    <w:rsid w:val="00EE741B"/>
    <w:rsid w:val="00EE7BF9"/>
    <w:rsid w:val="00EF4472"/>
    <w:rsid w:val="00F023E3"/>
    <w:rsid w:val="00F05049"/>
    <w:rsid w:val="00F111BE"/>
    <w:rsid w:val="00F12562"/>
    <w:rsid w:val="00F12D35"/>
    <w:rsid w:val="00F14E02"/>
    <w:rsid w:val="00F15C85"/>
    <w:rsid w:val="00F16921"/>
    <w:rsid w:val="00F1768D"/>
    <w:rsid w:val="00F22A55"/>
    <w:rsid w:val="00F231BB"/>
    <w:rsid w:val="00F2341E"/>
    <w:rsid w:val="00F24A7E"/>
    <w:rsid w:val="00F25131"/>
    <w:rsid w:val="00F275E3"/>
    <w:rsid w:val="00F31F2E"/>
    <w:rsid w:val="00F321AA"/>
    <w:rsid w:val="00F35B43"/>
    <w:rsid w:val="00F37EED"/>
    <w:rsid w:val="00F40D8E"/>
    <w:rsid w:val="00F41CD3"/>
    <w:rsid w:val="00F41E58"/>
    <w:rsid w:val="00F42C48"/>
    <w:rsid w:val="00F43E8D"/>
    <w:rsid w:val="00F45223"/>
    <w:rsid w:val="00F477F0"/>
    <w:rsid w:val="00F5370E"/>
    <w:rsid w:val="00F542CB"/>
    <w:rsid w:val="00F666C8"/>
    <w:rsid w:val="00F673ED"/>
    <w:rsid w:val="00F67A7F"/>
    <w:rsid w:val="00F732EE"/>
    <w:rsid w:val="00F7352D"/>
    <w:rsid w:val="00F73C4A"/>
    <w:rsid w:val="00F75261"/>
    <w:rsid w:val="00F760AB"/>
    <w:rsid w:val="00F763CA"/>
    <w:rsid w:val="00F76A2D"/>
    <w:rsid w:val="00F83037"/>
    <w:rsid w:val="00F83151"/>
    <w:rsid w:val="00F831F5"/>
    <w:rsid w:val="00F86EB9"/>
    <w:rsid w:val="00F87B2D"/>
    <w:rsid w:val="00F90310"/>
    <w:rsid w:val="00F90DB5"/>
    <w:rsid w:val="00F94273"/>
    <w:rsid w:val="00F95585"/>
    <w:rsid w:val="00F96B1D"/>
    <w:rsid w:val="00FA2C39"/>
    <w:rsid w:val="00FA3102"/>
    <w:rsid w:val="00FA35F4"/>
    <w:rsid w:val="00FA48FD"/>
    <w:rsid w:val="00FA7DA5"/>
    <w:rsid w:val="00FB2B2E"/>
    <w:rsid w:val="00FB2EB8"/>
    <w:rsid w:val="00FB7F1E"/>
    <w:rsid w:val="00FC06A3"/>
    <w:rsid w:val="00FC25B9"/>
    <w:rsid w:val="00FC7A32"/>
    <w:rsid w:val="00FD0007"/>
    <w:rsid w:val="00FD1F27"/>
    <w:rsid w:val="00FD2FE3"/>
    <w:rsid w:val="00FD678F"/>
    <w:rsid w:val="00FE06E6"/>
    <w:rsid w:val="00FE19BE"/>
    <w:rsid w:val="00FE3516"/>
    <w:rsid w:val="00FE6C0E"/>
    <w:rsid w:val="00FE7025"/>
    <w:rsid w:val="00FF0F16"/>
    <w:rsid w:val="00FF1C5A"/>
    <w:rsid w:val="00FF315B"/>
    <w:rsid w:val="00FF4678"/>
    <w:rsid w:val="00FF4A6A"/>
    <w:rsid w:val="00FF4E9B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AEFCD"/>
  <w15:chartTrackingRefBased/>
  <w15:docId w15:val="{D1B209B8-4442-4260-83C1-1CD3D6D6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AA"/>
    <w:rPr>
      <w:rFonts w:ascii="Arial Nova Cond" w:hAnsi="Arial Nova Cond"/>
      <w:sz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AD3D57"/>
    <w:pPr>
      <w:numPr>
        <w:numId w:val="45"/>
      </w:num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426DA9"/>
      <w:spacing w:after="120"/>
      <w:outlineLvl w:val="0"/>
    </w:pPr>
    <w:rPr>
      <w:b/>
      <w:bCs/>
      <w:caps/>
      <w:color w:val="FFFFFF" w:themeColor="background1"/>
      <w:sz w:val="40"/>
      <w:szCs w:val="4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C11EA"/>
    <w:pPr>
      <w:numPr>
        <w:ilvl w:val="1"/>
        <w:numId w:val="45"/>
      </w:numPr>
      <w:pBdr>
        <w:top w:val="single" w:sz="8" w:space="1" w:color="808080" w:themeColor="background1" w:themeShade="80"/>
        <w:left w:val="single" w:sz="8" w:space="4" w:color="808080" w:themeColor="background1" w:themeShade="80"/>
        <w:bottom w:val="single" w:sz="8" w:space="1" w:color="808080" w:themeColor="background1" w:themeShade="80"/>
        <w:right w:val="single" w:sz="8" w:space="4" w:color="808080" w:themeColor="background1" w:themeShade="80"/>
      </w:pBdr>
      <w:shd w:val="clear" w:color="auto" w:fill="AADFF4"/>
      <w:spacing w:before="240" w:after="120"/>
      <w:outlineLvl w:val="1"/>
    </w:pPr>
    <w:rPr>
      <w:b/>
      <w:bCs/>
      <w:smallCaps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1"/>
    <w:unhideWhenUsed/>
    <w:qFormat/>
    <w:rsid w:val="00695CFA"/>
    <w:pPr>
      <w:numPr>
        <w:ilvl w:val="2"/>
        <w:numId w:val="45"/>
      </w:numPr>
      <w:spacing w:before="160" w:after="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H4"/>
    <w:link w:val="Heading4Char"/>
    <w:uiPriority w:val="1"/>
    <w:unhideWhenUsed/>
    <w:qFormat/>
    <w:rsid w:val="00695CFA"/>
    <w:pPr>
      <w:spacing w:before="160" w:after="0"/>
      <w:ind w:left="54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H4"/>
    <w:link w:val="Heading5Char"/>
    <w:uiPriority w:val="1"/>
    <w:qFormat/>
    <w:rsid w:val="00E65CBA"/>
    <w:pPr>
      <w:numPr>
        <w:ilvl w:val="4"/>
        <w:numId w:val="14"/>
      </w:numPr>
      <w:spacing w:before="120" w:after="0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"/>
    <w:qFormat/>
    <w:rsid w:val="00705936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D3D57"/>
    <w:rPr>
      <w:rFonts w:ascii="Arial Nova Cond" w:hAnsi="Arial Nova Cond"/>
      <w:b/>
      <w:bCs/>
      <w:caps/>
      <w:color w:val="FFFFFF" w:themeColor="background1"/>
      <w:sz w:val="40"/>
      <w:szCs w:val="44"/>
      <w:shd w:val="clear" w:color="auto" w:fill="426DA9"/>
    </w:rPr>
  </w:style>
  <w:style w:type="character" w:customStyle="1" w:styleId="Heading2Char">
    <w:name w:val="Heading 2 Char"/>
    <w:basedOn w:val="DefaultParagraphFont"/>
    <w:link w:val="Heading2"/>
    <w:uiPriority w:val="1"/>
    <w:rsid w:val="00AC11EA"/>
    <w:rPr>
      <w:rFonts w:ascii="Arial Nova Cond" w:hAnsi="Arial Nova Cond"/>
      <w:b/>
      <w:bCs/>
      <w:smallCaps/>
      <w:sz w:val="28"/>
      <w:szCs w:val="32"/>
      <w:shd w:val="clear" w:color="auto" w:fill="AADFF4"/>
    </w:rPr>
  </w:style>
  <w:style w:type="character" w:customStyle="1" w:styleId="Heading3Char">
    <w:name w:val="Heading 3 Char"/>
    <w:basedOn w:val="DefaultParagraphFont"/>
    <w:link w:val="Heading3"/>
    <w:uiPriority w:val="1"/>
    <w:rsid w:val="00695CFA"/>
    <w:rPr>
      <w:rFonts w:ascii="Arial Nova Cond" w:hAnsi="Arial Nova Cond"/>
      <w:b/>
      <w:bCs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695CFA"/>
    <w:rPr>
      <w:rFonts w:ascii="Arial Nova Cond" w:hAnsi="Arial Nova Cond"/>
      <w:b/>
      <w:bCs/>
      <w:szCs w:val="24"/>
    </w:rPr>
  </w:style>
  <w:style w:type="paragraph" w:customStyle="1" w:styleId="ENDSECTION">
    <w:name w:val="END SECTION"/>
    <w:basedOn w:val="Normal"/>
    <w:next w:val="Normal"/>
    <w:uiPriority w:val="1"/>
    <w:qFormat/>
    <w:rsid w:val="00E96D6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426DA9"/>
      <w:spacing w:before="240" w:after="240"/>
      <w:jc w:val="center"/>
    </w:pPr>
    <w:rPr>
      <w:b/>
      <w:bCs/>
      <w:caps/>
      <w:color w:val="FFFFFF" w:themeColor="background1"/>
      <w:sz w:val="32"/>
      <w:szCs w:val="36"/>
    </w:rPr>
  </w:style>
  <w:style w:type="table" w:styleId="TableGrid">
    <w:name w:val="Table Grid"/>
    <w:basedOn w:val="TableNormal"/>
    <w:uiPriority w:val="39"/>
    <w:rsid w:val="00706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qFormat/>
    <w:rsid w:val="000F5B11"/>
    <w:pPr>
      <w:keepNext/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B460DB"/>
    <w:pPr>
      <w:tabs>
        <w:tab w:val="left" w:pos="540"/>
        <w:tab w:val="right" w:leader="dot" w:pos="10790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rsid w:val="00607DB7"/>
    <w:pPr>
      <w:tabs>
        <w:tab w:val="left" w:pos="990"/>
        <w:tab w:val="right" w:leader="dot" w:pos="10070"/>
      </w:tabs>
      <w:spacing w:after="100"/>
      <w:ind w:left="540"/>
    </w:pPr>
  </w:style>
  <w:style w:type="paragraph" w:styleId="TOC3">
    <w:name w:val="toc 3"/>
    <w:basedOn w:val="Normal"/>
    <w:next w:val="Normal"/>
    <w:autoRedefine/>
    <w:uiPriority w:val="39"/>
    <w:semiHidden/>
    <w:rsid w:val="000F5B11"/>
    <w:pPr>
      <w:spacing w:after="100"/>
      <w:ind w:left="400"/>
    </w:pPr>
  </w:style>
  <w:style w:type="character" w:styleId="Hyperlink">
    <w:name w:val="Hyperlink"/>
    <w:basedOn w:val="DefaultParagraphFont"/>
    <w:uiPriority w:val="99"/>
    <w:rsid w:val="000F5B11"/>
    <w:rPr>
      <w:color w:val="0563C1" w:themeColor="hyperlink"/>
      <w:u w:val="single"/>
    </w:rPr>
  </w:style>
  <w:style w:type="paragraph" w:styleId="NoSpacing">
    <w:name w:val="No Spacing"/>
    <w:basedOn w:val="Normal"/>
    <w:link w:val="NoSpacingChar"/>
    <w:qFormat/>
    <w:rsid w:val="004B478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rsid w:val="0041751E"/>
    <w:rPr>
      <w:rFonts w:ascii="Arial Nova Cond" w:eastAsiaTheme="minorEastAsia" w:hAnsi="Arial Nova Cond"/>
      <w:sz w:val="20"/>
    </w:rPr>
  </w:style>
  <w:style w:type="paragraph" w:styleId="Header">
    <w:name w:val="header"/>
    <w:basedOn w:val="Normal"/>
    <w:link w:val="HeaderChar"/>
    <w:uiPriority w:val="2"/>
    <w:unhideWhenUsed/>
    <w:rsid w:val="004B4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2"/>
    <w:rsid w:val="00876EBD"/>
    <w:rPr>
      <w:rFonts w:ascii="Arial Nova Cond" w:hAnsi="Arial Nova Cond"/>
      <w:sz w:val="20"/>
    </w:rPr>
  </w:style>
  <w:style w:type="paragraph" w:styleId="Footer">
    <w:name w:val="footer"/>
    <w:basedOn w:val="Normal"/>
    <w:link w:val="FooterChar"/>
    <w:uiPriority w:val="2"/>
    <w:unhideWhenUsed/>
    <w:rsid w:val="004B4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876EBD"/>
    <w:rPr>
      <w:rFonts w:ascii="Arial Nova Cond" w:hAnsi="Arial Nova Cond"/>
      <w:sz w:val="20"/>
    </w:rPr>
  </w:style>
  <w:style w:type="paragraph" w:customStyle="1" w:styleId="TableBody">
    <w:name w:val="Table Body"/>
    <w:basedOn w:val="Normal"/>
    <w:uiPriority w:val="4"/>
    <w:qFormat/>
    <w:rsid w:val="005026AF"/>
    <w:pPr>
      <w:spacing w:after="0" w:line="240" w:lineRule="auto"/>
    </w:pPr>
    <w:rPr>
      <w:sz w:val="18"/>
      <w:szCs w:val="20"/>
    </w:rPr>
  </w:style>
  <w:style w:type="paragraph" w:customStyle="1" w:styleId="TableHeader">
    <w:name w:val="Table Header"/>
    <w:basedOn w:val="TableBody"/>
    <w:uiPriority w:val="4"/>
    <w:qFormat/>
    <w:rsid w:val="005026AF"/>
    <w:rPr>
      <w:b/>
      <w:bCs/>
    </w:rPr>
  </w:style>
  <w:style w:type="paragraph" w:styleId="Caption">
    <w:name w:val="caption"/>
    <w:basedOn w:val="Normal"/>
    <w:next w:val="Normal"/>
    <w:uiPriority w:val="35"/>
    <w:semiHidden/>
    <w:qFormat/>
    <w:rsid w:val="005026AF"/>
    <w:pPr>
      <w:keepNext/>
      <w:spacing w:after="0" w:line="240" w:lineRule="auto"/>
    </w:pPr>
    <w:rPr>
      <w:b/>
      <w:bCs/>
      <w:sz w:val="18"/>
      <w:szCs w:val="18"/>
    </w:rPr>
  </w:style>
  <w:style w:type="paragraph" w:customStyle="1" w:styleId="TableCaption">
    <w:name w:val="Table Caption"/>
    <w:basedOn w:val="TableHeader"/>
    <w:uiPriority w:val="4"/>
    <w:qFormat/>
    <w:rsid w:val="00661023"/>
    <w:pPr>
      <w:ind w:left="-112"/>
    </w:pPr>
  </w:style>
  <w:style w:type="paragraph" w:customStyle="1" w:styleId="Figure">
    <w:name w:val="Figure"/>
    <w:basedOn w:val="Normal"/>
    <w:uiPriority w:val="5"/>
    <w:qFormat/>
    <w:rsid w:val="005026AF"/>
    <w:pPr>
      <w:keepNext/>
      <w:spacing w:after="0"/>
      <w:jc w:val="center"/>
    </w:pPr>
  </w:style>
  <w:style w:type="paragraph" w:customStyle="1" w:styleId="FigureCaption">
    <w:name w:val="Figure Caption"/>
    <w:basedOn w:val="Caption"/>
    <w:uiPriority w:val="5"/>
    <w:qFormat/>
    <w:rsid w:val="00C8445C"/>
    <w:pPr>
      <w:keepNext w:val="0"/>
      <w:spacing w:after="160"/>
      <w:jc w:val="center"/>
    </w:pPr>
  </w:style>
  <w:style w:type="paragraph" w:customStyle="1" w:styleId="TableNote">
    <w:name w:val="Table Note"/>
    <w:basedOn w:val="Normal"/>
    <w:uiPriority w:val="4"/>
    <w:qFormat/>
    <w:rsid w:val="005B5764"/>
    <w:pPr>
      <w:spacing w:after="40" w:line="240" w:lineRule="auto"/>
      <w:ind w:left="605" w:hanging="717"/>
    </w:pPr>
    <w:rPr>
      <w:i/>
      <w:sz w:val="16"/>
      <w:szCs w:val="16"/>
    </w:rPr>
  </w:style>
  <w:style w:type="paragraph" w:customStyle="1" w:styleId="HeaderRight">
    <w:name w:val="Header Right"/>
    <w:basedOn w:val="Header"/>
    <w:uiPriority w:val="2"/>
    <w:qFormat/>
    <w:rsid w:val="001A746D"/>
    <w:pPr>
      <w:jc w:val="right"/>
    </w:pPr>
    <w:rPr>
      <w:b/>
      <w:bCs/>
      <w:i/>
      <w:iCs/>
      <w:sz w:val="28"/>
      <w:szCs w:val="32"/>
    </w:rPr>
  </w:style>
  <w:style w:type="character" w:styleId="PlaceholderText">
    <w:name w:val="Placeholder Text"/>
    <w:basedOn w:val="DefaultParagraphFont"/>
    <w:uiPriority w:val="99"/>
    <w:semiHidden/>
    <w:rsid w:val="0041751E"/>
    <w:rPr>
      <w:color w:val="808080"/>
    </w:rPr>
  </w:style>
  <w:style w:type="paragraph" w:styleId="ListBullet">
    <w:name w:val="List Bullet"/>
    <w:basedOn w:val="ListParagraph"/>
    <w:uiPriority w:val="3"/>
    <w:semiHidden/>
    <w:rsid w:val="00541BEF"/>
    <w:pPr>
      <w:numPr>
        <w:numId w:val="1"/>
      </w:numPr>
      <w:ind w:left="540" w:hanging="270"/>
    </w:pPr>
  </w:style>
  <w:style w:type="paragraph" w:styleId="ListNumber">
    <w:name w:val="List Number"/>
    <w:basedOn w:val="ListParagraph"/>
    <w:uiPriority w:val="3"/>
    <w:semiHidden/>
    <w:rsid w:val="00982BD6"/>
    <w:pPr>
      <w:numPr>
        <w:numId w:val="2"/>
      </w:numPr>
    </w:pPr>
  </w:style>
  <w:style w:type="paragraph" w:customStyle="1" w:styleId="ListTerm">
    <w:name w:val="List Term"/>
    <w:basedOn w:val="Normal"/>
    <w:uiPriority w:val="3"/>
    <w:qFormat/>
    <w:rsid w:val="00F760AB"/>
    <w:pPr>
      <w:ind w:left="3240" w:right="720" w:hanging="2700"/>
    </w:pPr>
  </w:style>
  <w:style w:type="paragraph" w:customStyle="1" w:styleId="NoteBoxHeading">
    <w:name w:val="Note Box Heading"/>
    <w:basedOn w:val="NoSpacing"/>
    <w:next w:val="NoteBoxBody"/>
    <w:uiPriority w:val="8"/>
    <w:qFormat/>
    <w:rsid w:val="00432FCE"/>
    <w:pPr>
      <w:pBdr>
        <w:top w:val="single" w:sz="12" w:space="10" w:color="auto"/>
        <w:left w:val="single" w:sz="12" w:space="10" w:color="auto"/>
        <w:bottom w:val="single" w:sz="12" w:space="10" w:color="auto"/>
        <w:right w:val="single" w:sz="12" w:space="10" w:color="auto"/>
      </w:pBdr>
      <w:shd w:val="clear" w:color="auto" w:fill="D9D9D9" w:themeFill="background1" w:themeFillShade="D9"/>
      <w:spacing w:line="360" w:lineRule="auto"/>
      <w:ind w:left="1440" w:right="1440"/>
      <w:jc w:val="center"/>
    </w:pPr>
    <w:rPr>
      <w:rFonts w:ascii="Arial Nova" w:hAnsi="Arial Nova"/>
      <w:b/>
      <w:bCs/>
      <w:caps/>
    </w:rPr>
  </w:style>
  <w:style w:type="paragraph" w:customStyle="1" w:styleId="NoteBoxBody">
    <w:name w:val="Note Box Body"/>
    <w:basedOn w:val="NoSpacing"/>
    <w:uiPriority w:val="8"/>
    <w:qFormat/>
    <w:rsid w:val="0008230A"/>
    <w:pPr>
      <w:pBdr>
        <w:top w:val="single" w:sz="12" w:space="10" w:color="auto"/>
        <w:left w:val="single" w:sz="12" w:space="10" w:color="auto"/>
        <w:bottom w:val="single" w:sz="12" w:space="10" w:color="auto"/>
        <w:right w:val="single" w:sz="12" w:space="10" w:color="auto"/>
      </w:pBdr>
      <w:shd w:val="clear" w:color="auto" w:fill="D9D9D9" w:themeFill="background1" w:themeFillShade="D9"/>
      <w:spacing w:after="160"/>
      <w:ind w:left="1440" w:right="1440"/>
      <w:jc w:val="both"/>
    </w:pPr>
  </w:style>
  <w:style w:type="paragraph" w:customStyle="1" w:styleId="BLANKPAGE">
    <w:name w:val="BLANK PAGE"/>
    <w:basedOn w:val="NoSpacing"/>
    <w:uiPriority w:val="8"/>
    <w:qFormat/>
    <w:rsid w:val="000C52B5"/>
    <w:pPr>
      <w:jc w:val="center"/>
    </w:pPr>
    <w:rPr>
      <w:rFonts w:ascii="Arial Nova" w:hAnsi="Arial Nova"/>
      <w:b/>
      <w:bCs/>
      <w:caps/>
      <w:sz w:val="36"/>
      <w:szCs w:val="40"/>
    </w:rPr>
  </w:style>
  <w:style w:type="paragraph" w:customStyle="1" w:styleId="FooterRight">
    <w:name w:val="Footer Right"/>
    <w:basedOn w:val="Footer"/>
    <w:uiPriority w:val="2"/>
    <w:qFormat/>
    <w:rsid w:val="00D00E9C"/>
    <w:pPr>
      <w:jc w:val="right"/>
    </w:pPr>
  </w:style>
  <w:style w:type="paragraph" w:customStyle="1" w:styleId="NormalH4">
    <w:name w:val="Normal H4"/>
    <w:basedOn w:val="Normal"/>
    <w:qFormat/>
    <w:rsid w:val="00FF5586"/>
    <w:pPr>
      <w:ind w:left="540"/>
    </w:pPr>
  </w:style>
  <w:style w:type="paragraph" w:styleId="TableofFigures">
    <w:name w:val="table of figures"/>
    <w:basedOn w:val="Normal"/>
    <w:next w:val="Normal"/>
    <w:uiPriority w:val="99"/>
    <w:rsid w:val="002A7D27"/>
    <w:pPr>
      <w:spacing w:after="0"/>
    </w:pPr>
  </w:style>
  <w:style w:type="character" w:customStyle="1" w:styleId="ListParagraphChar">
    <w:name w:val="List Paragraph Char"/>
    <w:basedOn w:val="DefaultParagraphFont"/>
    <w:link w:val="ListParagraph"/>
    <w:uiPriority w:val="3"/>
    <w:rsid w:val="008B54E3"/>
    <w:rPr>
      <w:rFonts w:ascii="Arial Nova Cond" w:hAnsi="Arial Nova Cond"/>
      <w:sz w:val="20"/>
    </w:rPr>
  </w:style>
  <w:style w:type="numbering" w:customStyle="1" w:styleId="Multi-ListNumber">
    <w:name w:val="Multi-List Number"/>
    <w:uiPriority w:val="99"/>
    <w:rsid w:val="00D327C6"/>
    <w:pPr>
      <w:numPr>
        <w:numId w:val="3"/>
      </w:numPr>
    </w:pPr>
  </w:style>
  <w:style w:type="numbering" w:customStyle="1" w:styleId="Multi-ListNumberH4">
    <w:name w:val="Multi-List Number H4"/>
    <w:uiPriority w:val="99"/>
    <w:rsid w:val="008C082B"/>
    <w:pPr>
      <w:numPr>
        <w:numId w:val="4"/>
      </w:numPr>
    </w:pPr>
  </w:style>
  <w:style w:type="paragraph" w:customStyle="1" w:styleId="ListEquipment">
    <w:name w:val="List Equipment"/>
    <w:basedOn w:val="Normal"/>
    <w:uiPriority w:val="3"/>
    <w:qFormat/>
    <w:rsid w:val="00C37A9B"/>
    <w:pPr>
      <w:ind w:left="540" w:right="540"/>
    </w:pPr>
  </w:style>
  <w:style w:type="paragraph" w:customStyle="1" w:styleId="TableBodyIndent">
    <w:name w:val="Table Body Indent"/>
    <w:basedOn w:val="TableBody"/>
    <w:uiPriority w:val="4"/>
    <w:qFormat/>
    <w:rsid w:val="009D3024"/>
    <w:pPr>
      <w:ind w:left="330"/>
    </w:pPr>
  </w:style>
  <w:style w:type="paragraph" w:customStyle="1" w:styleId="Heading1Plain">
    <w:name w:val="Heading 1 Plain"/>
    <w:basedOn w:val="Heading1"/>
    <w:next w:val="Normal"/>
    <w:uiPriority w:val="1"/>
    <w:qFormat/>
    <w:rsid w:val="00D840F2"/>
    <w:pPr>
      <w:numPr>
        <w:numId w:val="0"/>
      </w:numPr>
      <w:ind w:left="864" w:hanging="864"/>
    </w:pPr>
  </w:style>
  <w:style w:type="paragraph" w:customStyle="1" w:styleId="TableMemorandum">
    <w:name w:val="Table Memorandum"/>
    <w:basedOn w:val="TableBody"/>
    <w:uiPriority w:val="4"/>
    <w:qFormat/>
    <w:rsid w:val="007716F8"/>
    <w:rPr>
      <w:sz w:val="20"/>
      <w:szCs w:val="22"/>
    </w:rPr>
  </w:style>
  <w:style w:type="paragraph" w:customStyle="1" w:styleId="Heading2Plain">
    <w:name w:val="Heading 2 Plain"/>
    <w:basedOn w:val="Heading2"/>
    <w:next w:val="Normal"/>
    <w:uiPriority w:val="1"/>
    <w:qFormat/>
    <w:rsid w:val="00D840F2"/>
    <w:pPr>
      <w:numPr>
        <w:ilvl w:val="0"/>
        <w:numId w:val="0"/>
      </w:numPr>
      <w:ind w:left="720" w:hanging="720"/>
    </w:pPr>
  </w:style>
  <w:style w:type="paragraph" w:customStyle="1" w:styleId="Heading3Plain">
    <w:name w:val="Heading 3 Plain"/>
    <w:basedOn w:val="Heading3"/>
    <w:next w:val="Normal"/>
    <w:uiPriority w:val="1"/>
    <w:qFormat/>
    <w:rsid w:val="00D840F2"/>
    <w:pPr>
      <w:numPr>
        <w:ilvl w:val="0"/>
        <w:numId w:val="0"/>
      </w:numPr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BB0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0A5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0A5F"/>
    <w:rPr>
      <w:rFonts w:ascii="Arial Nova Cond" w:hAnsi="Arial Nova C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A5F"/>
    <w:rPr>
      <w:rFonts w:ascii="Arial Nova Cond" w:hAnsi="Arial Nova Cond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1"/>
    <w:rsid w:val="00D840F2"/>
    <w:rPr>
      <w:rFonts w:ascii="Arial Nova Cond" w:hAnsi="Arial Nova Cond"/>
      <w:b/>
      <w:bCs/>
      <w:i/>
      <w:iCs/>
      <w:sz w:val="20"/>
    </w:rPr>
  </w:style>
  <w:style w:type="character" w:customStyle="1" w:styleId="NormalTopic">
    <w:name w:val="Normal Topic"/>
    <w:basedOn w:val="DefaultParagraphFont"/>
    <w:uiPriority w:val="98"/>
    <w:qFormat/>
    <w:rsid w:val="00DC7099"/>
    <w:rPr>
      <w:b/>
      <w:bCs/>
      <w:i/>
      <w:iCs/>
      <w:u w:val="none"/>
    </w:rPr>
  </w:style>
  <w:style w:type="paragraph" w:styleId="Revision">
    <w:name w:val="Revision"/>
    <w:hidden/>
    <w:uiPriority w:val="99"/>
    <w:semiHidden/>
    <w:rsid w:val="005738F5"/>
    <w:pPr>
      <w:spacing w:after="0" w:line="240" w:lineRule="auto"/>
    </w:pPr>
    <w:rPr>
      <w:rFonts w:ascii="Arial Nova Cond" w:hAnsi="Arial Nova Cond"/>
      <w:sz w:val="20"/>
    </w:rPr>
  </w:style>
  <w:style w:type="numbering" w:customStyle="1" w:styleId="Multi-ListOutline">
    <w:name w:val="Multi-List Outline"/>
    <w:uiPriority w:val="99"/>
    <w:rsid w:val="00D840F2"/>
  </w:style>
  <w:style w:type="paragraph" w:customStyle="1" w:styleId="ListOutlineL1">
    <w:name w:val="List Outline L1"/>
    <w:basedOn w:val="ListParagraph"/>
    <w:uiPriority w:val="3"/>
    <w:qFormat/>
    <w:rsid w:val="00D840F2"/>
    <w:pPr>
      <w:numPr>
        <w:numId w:val="33"/>
      </w:numPr>
      <w:spacing w:before="60" w:after="0"/>
      <w:contextualSpacing w:val="0"/>
    </w:pPr>
    <w:rPr>
      <w:b/>
      <w:bCs/>
    </w:rPr>
  </w:style>
  <w:style w:type="paragraph" w:customStyle="1" w:styleId="ListOutlineL2">
    <w:name w:val="List Outline L2"/>
    <w:basedOn w:val="ListParagraph"/>
    <w:uiPriority w:val="3"/>
    <w:qFormat/>
    <w:rsid w:val="00D840F2"/>
    <w:pPr>
      <w:numPr>
        <w:ilvl w:val="1"/>
        <w:numId w:val="33"/>
      </w:numPr>
      <w:spacing w:after="0"/>
    </w:pPr>
  </w:style>
  <w:style w:type="paragraph" w:customStyle="1" w:styleId="ListOutlineL3">
    <w:name w:val="List Outline L3"/>
    <w:basedOn w:val="ListParagraph"/>
    <w:uiPriority w:val="3"/>
    <w:qFormat/>
    <w:rsid w:val="00D840F2"/>
    <w:pPr>
      <w:numPr>
        <w:ilvl w:val="2"/>
        <w:numId w:val="33"/>
      </w:numPr>
      <w:spacing w:after="0"/>
    </w:pPr>
  </w:style>
  <w:style w:type="paragraph" w:customStyle="1" w:styleId="ListOutlineL4">
    <w:name w:val="List Outline L4"/>
    <w:basedOn w:val="ListParagraph"/>
    <w:uiPriority w:val="3"/>
    <w:qFormat/>
    <w:rsid w:val="00D840F2"/>
    <w:pPr>
      <w:numPr>
        <w:ilvl w:val="3"/>
        <w:numId w:val="33"/>
      </w:numPr>
      <w:spacing w:after="0"/>
    </w:pPr>
  </w:style>
  <w:style w:type="paragraph" w:customStyle="1" w:styleId="ListOutlineL5">
    <w:name w:val="List Outline L5"/>
    <w:basedOn w:val="ListParagraph"/>
    <w:uiPriority w:val="3"/>
    <w:qFormat/>
    <w:rsid w:val="00D840F2"/>
    <w:pPr>
      <w:numPr>
        <w:ilvl w:val="4"/>
        <w:numId w:val="33"/>
      </w:numPr>
      <w:spacing w:after="0"/>
    </w:pPr>
  </w:style>
  <w:style w:type="paragraph" w:customStyle="1" w:styleId="CommentNumber">
    <w:name w:val="Comment Number"/>
    <w:basedOn w:val="TableBody"/>
    <w:uiPriority w:val="4"/>
    <w:qFormat/>
    <w:rsid w:val="0010732F"/>
    <w:pPr>
      <w:numPr>
        <w:numId w:val="6"/>
      </w:numPr>
      <w:outlineLvl w:val="2"/>
    </w:pPr>
  </w:style>
  <w:style w:type="character" w:customStyle="1" w:styleId="Attribute">
    <w:name w:val="Attribute"/>
    <w:basedOn w:val="DefaultParagraphFont"/>
    <w:uiPriority w:val="6"/>
    <w:qFormat/>
    <w:rsid w:val="00FF5586"/>
    <w:rPr>
      <w:rFonts w:ascii="Trebuchet MS" w:hAnsi="Trebuchet MS"/>
      <w:b/>
      <w:bCs/>
    </w:rPr>
  </w:style>
  <w:style w:type="paragraph" w:customStyle="1" w:styleId="AttributeDefinition">
    <w:name w:val="Attribute Definition"/>
    <w:basedOn w:val="TableBody"/>
    <w:uiPriority w:val="6"/>
    <w:qFormat/>
    <w:rsid w:val="00FF5586"/>
    <w:pPr>
      <w:tabs>
        <w:tab w:val="right" w:pos="691"/>
        <w:tab w:val="left" w:pos="871"/>
        <w:tab w:val="left" w:pos="1231"/>
      </w:tabs>
      <w:ind w:left="1231" w:hanging="1231"/>
    </w:pPr>
  </w:style>
  <w:style w:type="paragraph" w:customStyle="1" w:styleId="ListTermH4">
    <w:name w:val="List Term H4"/>
    <w:basedOn w:val="ListTerm"/>
    <w:uiPriority w:val="3"/>
    <w:qFormat/>
    <w:rsid w:val="00FF5586"/>
    <w:pPr>
      <w:ind w:hanging="1980"/>
    </w:pPr>
  </w:style>
  <w:style w:type="character" w:customStyle="1" w:styleId="Parameter">
    <w:name w:val="Parameter"/>
    <w:basedOn w:val="DefaultParagraphFont"/>
    <w:uiPriority w:val="6"/>
    <w:qFormat/>
    <w:rsid w:val="00FF5586"/>
    <w:rPr>
      <w:rFonts w:ascii="Trebuchet MS" w:hAnsi="Trebuchet MS"/>
      <w:b/>
      <w:bCs/>
      <w:bdr w:val="none" w:sz="0" w:space="0" w:color="auto"/>
      <w:shd w:val="clear" w:color="auto" w:fill="EEEEEE"/>
    </w:rPr>
  </w:style>
  <w:style w:type="numbering" w:customStyle="1" w:styleId="Multi-ListBullet">
    <w:name w:val="Multi-List Bullet"/>
    <w:uiPriority w:val="99"/>
    <w:rsid w:val="00D840F2"/>
    <w:pPr>
      <w:numPr>
        <w:numId w:val="8"/>
      </w:numPr>
    </w:pPr>
  </w:style>
  <w:style w:type="numbering" w:customStyle="1" w:styleId="Multi-ListBulletH4">
    <w:name w:val="Multi-List Bullet H4"/>
    <w:uiPriority w:val="99"/>
    <w:rsid w:val="00705936"/>
    <w:pPr>
      <w:numPr>
        <w:numId w:val="9"/>
      </w:numPr>
    </w:pPr>
  </w:style>
  <w:style w:type="numbering" w:customStyle="1" w:styleId="Multi-ListHeading">
    <w:name w:val="Multi-List Heading"/>
    <w:uiPriority w:val="99"/>
    <w:rsid w:val="00E65CBA"/>
    <w:pPr>
      <w:numPr>
        <w:numId w:val="10"/>
      </w:numPr>
    </w:pPr>
  </w:style>
  <w:style w:type="numbering" w:customStyle="1" w:styleId="Multi-ListTableLineItem">
    <w:name w:val="Multi-List Table Line Item"/>
    <w:uiPriority w:val="99"/>
    <w:rsid w:val="00D840F2"/>
    <w:pPr>
      <w:numPr>
        <w:numId w:val="11"/>
      </w:numPr>
    </w:pPr>
  </w:style>
  <w:style w:type="numbering" w:customStyle="1" w:styleId="Multi-ListTableListBullet">
    <w:name w:val="Multi-List Table List Bullet"/>
    <w:uiPriority w:val="99"/>
    <w:rsid w:val="00D840F2"/>
    <w:pPr>
      <w:numPr>
        <w:numId w:val="12"/>
      </w:numPr>
    </w:pPr>
  </w:style>
  <w:style w:type="numbering" w:customStyle="1" w:styleId="Multi-ListTableListNumber">
    <w:name w:val="Multi-List Table List Number"/>
    <w:uiPriority w:val="99"/>
    <w:rsid w:val="00FD0007"/>
    <w:pPr>
      <w:numPr>
        <w:numId w:val="13"/>
      </w:numPr>
    </w:pPr>
  </w:style>
  <w:style w:type="paragraph" w:customStyle="1" w:styleId="TableListParagraph">
    <w:name w:val="Table List Paragraph"/>
    <w:basedOn w:val="ListParagraph"/>
    <w:link w:val="TableListParagraphChar"/>
    <w:uiPriority w:val="4"/>
    <w:qFormat/>
    <w:rsid w:val="00D840F2"/>
    <w:pPr>
      <w:spacing w:after="0" w:line="240" w:lineRule="auto"/>
      <w:ind w:left="547"/>
    </w:pPr>
    <w:rPr>
      <w:sz w:val="18"/>
      <w:szCs w:val="20"/>
    </w:rPr>
  </w:style>
  <w:style w:type="character" w:customStyle="1" w:styleId="TableListParagraphChar">
    <w:name w:val="Table List Paragraph Char"/>
    <w:basedOn w:val="ListParagraphChar"/>
    <w:link w:val="TableListParagraph"/>
    <w:uiPriority w:val="4"/>
    <w:rsid w:val="00193660"/>
    <w:rPr>
      <w:rFonts w:ascii="Arial Nova Cond" w:hAnsi="Arial Nova Cond"/>
      <w:sz w:val="18"/>
      <w:szCs w:val="20"/>
    </w:rPr>
  </w:style>
  <w:style w:type="numbering" w:customStyle="1" w:styleId="ListOutline">
    <w:name w:val="List Outline"/>
    <w:uiPriority w:val="99"/>
    <w:rsid w:val="00081F32"/>
    <w:pPr>
      <w:numPr>
        <w:numId w:val="5"/>
      </w:numPr>
    </w:pPr>
  </w:style>
  <w:style w:type="paragraph" w:customStyle="1" w:styleId="ListNumberH4">
    <w:name w:val="List Number H4"/>
    <w:basedOn w:val="ListNumber"/>
    <w:uiPriority w:val="3"/>
    <w:semiHidden/>
    <w:qFormat/>
    <w:rsid w:val="00DF0DE8"/>
    <w:pPr>
      <w:numPr>
        <w:numId w:val="0"/>
      </w:numPr>
      <w:tabs>
        <w:tab w:val="num" w:pos="1627"/>
      </w:tabs>
      <w:ind w:left="1267" w:hanging="360"/>
    </w:pPr>
  </w:style>
  <w:style w:type="paragraph" w:customStyle="1" w:styleId="Heading1PlainExample">
    <w:name w:val="Heading 1 Plain Example"/>
    <w:basedOn w:val="Heading1Plain"/>
    <w:semiHidden/>
    <w:qFormat/>
    <w:rsid w:val="00892FFF"/>
    <w:pPr>
      <w:spacing w:line="240" w:lineRule="auto"/>
      <w:outlineLvl w:val="9"/>
    </w:pPr>
  </w:style>
  <w:style w:type="paragraph" w:customStyle="1" w:styleId="Heading2PlainExample">
    <w:name w:val="Heading 2 Plain Example"/>
    <w:basedOn w:val="Heading2Plain"/>
    <w:semiHidden/>
    <w:qFormat/>
    <w:rsid w:val="00892FFF"/>
    <w:pPr>
      <w:spacing w:line="240" w:lineRule="auto"/>
      <w:outlineLvl w:val="9"/>
    </w:pPr>
  </w:style>
  <w:style w:type="paragraph" w:customStyle="1" w:styleId="Heading3PlainExample">
    <w:name w:val="Heading 3 Plain Example"/>
    <w:basedOn w:val="Heading3Plain"/>
    <w:semiHidden/>
    <w:qFormat/>
    <w:rsid w:val="00892FFF"/>
    <w:pPr>
      <w:spacing w:line="240" w:lineRule="auto"/>
      <w:outlineLvl w:val="9"/>
    </w:pPr>
  </w:style>
  <w:style w:type="table" w:customStyle="1" w:styleId="TableStandard">
    <w:name w:val="Table Standard"/>
    <w:basedOn w:val="TableNormal"/>
    <w:uiPriority w:val="99"/>
    <w:rsid w:val="00FE06E6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tcMar>
        <w:top w:w="58" w:type="dxa"/>
        <w:left w:w="115" w:type="dxa"/>
        <w:bottom w:w="58" w:type="dxa"/>
        <w:right w:w="115" w:type="dxa"/>
      </w:tcMar>
    </w:tcPr>
    <w:tblStylePr w:type="firstRow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shd w:val="clear" w:color="auto" w:fill="C2D2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J.Cottengim\OneDrive%20-%20Lyles%20Group\5.%20BOK\AIC.PRJ.T008_SubmittalCover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FCB5C8908343FC94341B26A6B4A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CD0B7-9D19-41A2-9BC6-9A856F64730B}"/>
      </w:docPartPr>
      <w:docPartBody>
        <w:p w:rsidR="004040C2" w:rsidRDefault="004040C2">
          <w:pPr>
            <w:pStyle w:val="34FCB5C8908343FC94341B26A6B4A39D"/>
          </w:pPr>
          <w:r w:rsidRPr="00E72DEF">
            <w:rPr>
              <w:color w:val="808080" w:themeColor="background1" w:themeShade="80"/>
            </w:rPr>
            <w:t>##</w:t>
          </w:r>
        </w:p>
      </w:docPartBody>
    </w:docPart>
    <w:docPart>
      <w:docPartPr>
        <w:name w:val="B463F236CC1949588C92EDEF0FB8A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4C0D5-6964-42A8-A860-E8621877ABC2}"/>
      </w:docPartPr>
      <w:docPartBody>
        <w:p w:rsidR="004040C2" w:rsidRDefault="004040C2">
          <w:pPr>
            <w:pStyle w:val="B463F236CC1949588C92EDEF0FB8A357"/>
          </w:pPr>
          <w:r w:rsidRPr="006223B0">
            <w:rPr>
              <w:rStyle w:val="PlaceholderText"/>
            </w:rPr>
            <w:t>Click or tap to enter a date.</w:t>
          </w:r>
        </w:p>
      </w:docPartBody>
    </w:docPart>
    <w:docPart>
      <w:docPartPr>
        <w:name w:val="E92A095F5D5440A584290A335FF35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56308-F46E-4AD5-B74D-1A0DDB065FC6}"/>
      </w:docPartPr>
      <w:docPartBody>
        <w:p w:rsidR="004040C2" w:rsidRDefault="004040C2">
          <w:pPr>
            <w:pStyle w:val="E92A095F5D5440A584290A335FF35ABB"/>
          </w:pPr>
          <w:r w:rsidRPr="001462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8A77B5208344C8A0CF4D5C4F4C9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50F8C-8496-4CCC-A8B5-1336E56E7953}"/>
      </w:docPartPr>
      <w:docPartBody>
        <w:p w:rsidR="004040C2" w:rsidRDefault="004040C2">
          <w:pPr>
            <w:pStyle w:val="748A77B5208344C8A0CF4D5C4F4C946B"/>
          </w:pPr>
          <w:r>
            <w:rPr>
              <w:rStyle w:val="PlaceholderText"/>
            </w:rPr>
            <w:t>OPEN or CLOSED</w:t>
          </w:r>
        </w:p>
      </w:docPartBody>
    </w:docPart>
    <w:docPart>
      <w:docPartPr>
        <w:name w:val="9E100B8C430042D4B668BA6512121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99F93-9BD1-47BF-A005-10D9CD6ED32F}"/>
      </w:docPartPr>
      <w:docPartBody>
        <w:p w:rsidR="004040C2" w:rsidRDefault="004040C2">
          <w:pPr>
            <w:pStyle w:val="9E100B8C430042D4B668BA6512121147"/>
          </w:pPr>
          <w:r>
            <w:rPr>
              <w:rStyle w:val="PlaceholderText"/>
            </w:rPr>
            <w:t>Document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C2"/>
    <w:rsid w:val="00244317"/>
    <w:rsid w:val="004040C2"/>
    <w:rsid w:val="00856623"/>
    <w:rsid w:val="00EE7BF9"/>
    <w:rsid w:val="00F03E70"/>
    <w:rsid w:val="00F7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FCB5C8908343FC94341B26A6B4A39D">
    <w:name w:val="34FCB5C8908343FC94341B26A6B4A39D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463F236CC1949588C92EDEF0FB8A357">
    <w:name w:val="B463F236CC1949588C92EDEF0FB8A357"/>
  </w:style>
  <w:style w:type="paragraph" w:customStyle="1" w:styleId="E92A095F5D5440A584290A335FF35ABB">
    <w:name w:val="E92A095F5D5440A584290A335FF35ABB"/>
  </w:style>
  <w:style w:type="paragraph" w:customStyle="1" w:styleId="748A77B5208344C8A0CF4D5C4F4C946B">
    <w:name w:val="748A77B5208344C8A0CF4D5C4F4C946B"/>
  </w:style>
  <w:style w:type="paragraph" w:customStyle="1" w:styleId="9E100B8C430042D4B668BA6512121147">
    <w:name w:val="9E100B8C430042D4B668BA65121211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2025-09-17T00:00:00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04B386A6B464793B34C4EBB6D3410" ma:contentTypeVersion="16" ma:contentTypeDescription="Create a new document." ma:contentTypeScope="" ma:versionID="c485b8a530a7010928a79b0f47dab3f3">
  <xsd:schema xmlns:xsd="http://www.w3.org/2001/XMLSchema" xmlns:xs="http://www.w3.org/2001/XMLSchema" xmlns:p="http://schemas.microsoft.com/office/2006/metadata/properties" xmlns:ns2="ddba3229-94b2-4859-9a33-4d5f8d2456b6" xmlns:ns3="e40e9ab8-780c-4357-b3cc-a30b4affdbc0" targetNamespace="http://schemas.microsoft.com/office/2006/metadata/properties" ma:root="true" ma:fieldsID="5b7630bcfb93f51c1ed627ed375cc7de" ns2:_="" ns3:_="">
    <xsd:import namespace="ddba3229-94b2-4859-9a33-4d5f8d2456b6"/>
    <xsd:import namespace="e40e9ab8-780c-4357-b3cc-a30b4affd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ServiceOCR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a3229-94b2-4859-9a33-4d5f8d245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0c3c98b-d68d-4834-afc7-72af2e5e74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9ab8-780c-4357-b3cc-a30b4affdb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5e32749-e1b0-4b72-a28b-424ec07a03e4}" ma:internalName="TaxCatchAll" ma:showField="CatchAllData" ma:web="e40e9ab8-780c-4357-b3cc-a30b4affdb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ba3229-94b2-4859-9a33-4d5f8d2456b6">
      <Terms xmlns="http://schemas.microsoft.com/office/infopath/2007/PartnerControls"/>
    </lcf76f155ced4ddcb4097134ff3c332f>
    <TaxCatchAll xmlns="e40e9ab8-780c-4357-b3cc-a30b4affdbc0" xsi:nil="true"/>
    <_dlc_DocId xmlns="e40e9ab8-780c-4357-b3cc-a30b4affdbc0">VW26QX6KE2EA-1368014854-26611</_dlc_DocId>
    <_dlc_DocIdUrl xmlns="e40e9ab8-780c-4357-b3cc-a30b4affdbc0">
      <Url>https://lylessc.sharepoint.com/sites/SystemsIntegrationDivision/_layouts/15/DocIdRedir.aspx?ID=VW26QX6KE2EA-1368014854-26611</Url>
      <Description>VW26QX6KE2EA-1368014854-26611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F08BBC-3ABD-46CB-A111-EB24ACB29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ba3229-94b2-4859-9a33-4d5f8d2456b6"/>
    <ds:schemaRef ds:uri="e40e9ab8-780c-4357-b3cc-a30b4affdb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7E8DA-17F3-4605-A2FF-8FF757AA2E5A}">
  <ds:schemaRefs>
    <ds:schemaRef ds:uri="http://schemas.microsoft.com/office/2006/metadata/properties"/>
    <ds:schemaRef ds:uri="http://schemas.microsoft.com/office/infopath/2007/PartnerControls"/>
    <ds:schemaRef ds:uri="ddba3229-94b2-4859-9a33-4d5f8d2456b6"/>
    <ds:schemaRef ds:uri="e40e9ab8-780c-4357-b3cc-a30b4affdbc0"/>
  </ds:schemaRefs>
</ds:datastoreItem>
</file>

<file path=customXml/itemProps4.xml><?xml version="1.0" encoding="utf-8"?>
<ds:datastoreItem xmlns:ds="http://schemas.openxmlformats.org/officeDocument/2006/customXml" ds:itemID="{C32139DD-6487-4FBA-9824-BFB3F0DD885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F68F026-2E50-4815-A7F4-BF457DFC22DA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98CF64F-1DAA-4074-92BA-E0BCD6655A6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AIC.PRJ.T008_SubmittalCoverLetter.dotx</Template>
  <TotalTime>3</TotalTime>
  <Pages>3</Pages>
  <Words>258</Words>
  <Characters>1442</Characters>
  <Application>Microsoft Office Word</Application>
  <DocSecurity>0</DocSecurity>
  <Lines>144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Style Template (Cover)</vt:lpstr>
    </vt:vector>
  </TitlesOfParts>
  <Company>Advanced Integration &amp; Controls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Style Template (Cover)</dc:title>
  <dc:subject/>
  <dc:creator>AJ Cottengim</dc:creator>
  <cp:keywords/>
  <dc:description/>
  <cp:lastModifiedBy>AJ Cottengim</cp:lastModifiedBy>
  <cp:revision>4</cp:revision>
  <dcterms:created xsi:type="dcterms:W3CDTF">2026-05-04T20:59:00Z</dcterms:created>
  <dcterms:modified xsi:type="dcterms:W3CDTF">2026-05-05T21:50:00Z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K ID">
    <vt:lpwstr>AIC.PRJ.T008</vt:lpwstr>
  </property>
  <property fmtid="{D5CDD505-2E9C-101B-9397-08002B2CF9AE}" pid="3" name="Company Name">
    <vt:lpwstr>Advanced Integration &amp; Controls</vt:lpwstr>
  </property>
  <property fmtid="{D5CDD505-2E9C-101B-9397-08002B2CF9AE}" pid="4" name="Author">
    <vt:lpwstr>Last, First</vt:lpwstr>
  </property>
  <property fmtid="{D5CDD505-2E9C-101B-9397-08002B2CF9AE}" pid="5" name="Company Address">
    <vt:lpwstr>9332 Tech Center Drive, Suite 200 &amp; 300 | Sacramento, CA 95826</vt:lpwstr>
  </property>
  <property fmtid="{D5CDD505-2E9C-101B-9397-08002B2CF9AE}" pid="6" name="Project Name">
    <vt:lpwstr>[ABYZ Project Name]</vt:lpwstr>
  </property>
  <property fmtid="{D5CDD505-2E9C-101B-9397-08002B2CF9AE}" pid="7" name="Project Number">
    <vt:lpwstr>[ABYZ Project Number]</vt:lpwstr>
  </property>
  <property fmtid="{D5CDD505-2E9C-101B-9397-08002B2CF9AE}" pid="8" name="End Customer">
    <vt:lpwstr>[ABYZ End Customer]</vt:lpwstr>
  </property>
  <property fmtid="{D5CDD505-2E9C-101B-9397-08002B2CF9AE}" pid="9" name="Site Name">
    <vt:lpwstr>[ABYZ Site Name]</vt:lpwstr>
  </property>
  <property fmtid="{D5CDD505-2E9C-101B-9397-08002B2CF9AE}" pid="10" name="File Name">
    <vt:lpwstr>7#.####_[RlsePkg]_[Deliverable]_YYYYMMDD</vt:lpwstr>
  </property>
  <property fmtid="{D5CDD505-2E9C-101B-9397-08002B2CF9AE}" pid="11" name="Deliverable ID">
    <vt:lpwstr>Submittal Cover Letter</vt:lpwstr>
  </property>
  <property fmtid="{D5CDD505-2E9C-101B-9397-08002B2CF9AE}" pid="12" name="Release Package">
    <vt:lpwstr>[ABYZ Release Package]</vt:lpwstr>
  </property>
  <property fmtid="{D5CDD505-2E9C-101B-9397-08002B2CF9AE}" pid="13" name="Date">
    <vt:lpwstr>[ABYZ Date]</vt:lpwstr>
  </property>
  <property fmtid="{D5CDD505-2E9C-101B-9397-08002B2CF9AE}" pid="14" name="ContentTypeId">
    <vt:lpwstr>0x01010086704B386A6B464793B34C4EBB6D3410</vt:lpwstr>
  </property>
  <property fmtid="{D5CDD505-2E9C-101B-9397-08002B2CF9AE}" pid="15" name="_dlc_DocIdItemGuid">
    <vt:lpwstr>91cb7b71-8bbe-4819-8920-ade3a4c2422a</vt:lpwstr>
  </property>
</Properties>
</file>