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</w:rPr>
        <w:id w:val="-1024169597"/>
        <w:docPartObj>
          <w:docPartGallery w:val="Cover Pages"/>
          <w:docPartUnique/>
        </w:docPartObj>
      </w:sdtPr>
      <w:sdtEndPr/>
      <w:sdtContent>
        <w:p w14:paraId="761D04DB" w14:textId="75A4F59D" w:rsidR="000C5290" w:rsidRPr="00E977AF" w:rsidRDefault="000C5290" w:rsidP="000C5290">
          <w:pPr>
            <w:pStyle w:val="NoSpacing"/>
            <w:jc w:val="right"/>
            <w:rPr>
              <w:caps/>
              <w:sz w:val="36"/>
              <w:szCs w:val="36"/>
            </w:rPr>
          </w:pPr>
          <w:r w:rsidRPr="000C529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691B4BD" wp14:editId="45119EFE">
                    <wp:simplePos x="0" y="0"/>
                    <wp:positionH relativeFrom="column">
                      <wp:posOffset>-276225</wp:posOffset>
                    </wp:positionH>
                    <wp:positionV relativeFrom="paragraph">
                      <wp:posOffset>8891270</wp:posOffset>
                    </wp:positionV>
                    <wp:extent cx="228600" cy="227965"/>
                    <wp:effectExtent l="0" t="0" r="0" b="635"/>
                    <wp:wrapNone/>
                    <wp:docPr id="5" name="Rectangle 4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C9BFFD10-0C91-DC57-1638-CA3D962575DA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228600" cy="227965"/>
                            </a:xfrm>
                            <a:prstGeom prst="rect">
                              <a:avLst/>
                            </a:prstGeom>
                            <a:solidFill>
                              <a:srgbClr val="1D4F9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75D44DE" id="Rectangle 4" o:spid="_x0000_s1026" style="position:absolute;margin-left:-21.75pt;margin-top:700.1pt;width:18pt;height:1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" fillcolor="#1d4f91" stroked="f" strokeweight="1pt">
                    <o:lock v:ext="edit" aspectratio="t"/>
                  </v:rect>
                </w:pict>
              </mc:Fallback>
            </mc:AlternateContent>
          </w:r>
          <w:r w:rsidRPr="000C529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5FD365" wp14:editId="43717060">
                    <wp:simplePos x="0" y="0"/>
                    <wp:positionH relativeFrom="column">
                      <wp:posOffset>-276225</wp:posOffset>
                    </wp:positionH>
                    <wp:positionV relativeFrom="paragraph">
                      <wp:posOffset>-27940</wp:posOffset>
                    </wp:positionV>
                    <wp:extent cx="228600" cy="8781415"/>
                    <wp:effectExtent l="0" t="0" r="0" b="635"/>
                    <wp:wrapNone/>
                    <wp:docPr id="4" name="Rectangle 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FAC6E29-D0A4-8E2B-3062-2CB11A6DE823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8600" cy="8781415"/>
                            </a:xfrm>
                            <a:prstGeom prst="rect">
                              <a:avLst/>
                            </a:prstGeom>
                            <a:solidFill>
                              <a:srgbClr val="41B6E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A2C9AE3" id="Rectangle 3" o:spid="_x0000_s1026" style="position:absolute;margin-left:-21.75pt;margin-top:-2.2pt;width:18pt;height:69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" fillcolor="#41b6e6" stroked="f" strokeweight="1pt"/>
                </w:pict>
              </mc:Fallback>
            </mc:AlternateContent>
          </w:r>
          <w:r>
            <w:rPr>
              <w:caps/>
              <w:sz w:val="36"/>
              <w:szCs w:val="36"/>
            </w:rPr>
            <w:fldChar w:fldCharType="begin"/>
          </w:r>
          <w:r>
            <w:rPr>
              <w:caps/>
              <w:sz w:val="36"/>
              <w:szCs w:val="36"/>
            </w:rPr>
            <w:instrText xml:space="preserve"> DOCPROPERTY  Date  \* MERGEFORMAT </w:instrText>
          </w:r>
          <w:r>
            <w:rPr>
              <w:caps/>
              <w:sz w:val="36"/>
              <w:szCs w:val="36"/>
            </w:rPr>
            <w:fldChar w:fldCharType="separate"/>
          </w:r>
          <w:r>
            <w:rPr>
              <w:caps/>
              <w:sz w:val="36"/>
              <w:szCs w:val="36"/>
            </w:rPr>
            <w:t>[ABYZ Date]</w:t>
          </w:r>
          <w:r>
            <w:rPr>
              <w:caps/>
              <w:sz w:val="36"/>
              <w:szCs w:val="36"/>
            </w:rPr>
            <w:fldChar w:fldCharType="end"/>
          </w:r>
        </w:p>
        <w:p w14:paraId="3AF0B46B" w14:textId="52503F3E" w:rsidR="004B478B" w:rsidRDefault="004B478B" w:rsidP="000C5290">
          <w:pPr>
            <w:jc w:val="right"/>
          </w:pPr>
        </w:p>
        <w:p w14:paraId="1B0F5B3B" w14:textId="39129D82" w:rsidR="000C5290" w:rsidRDefault="0014759F" w:rsidP="001236B3">
          <w:pPr>
            <w:spacing w:before="2640" w:after="3480"/>
            <w:jc w:val="center"/>
          </w:pPr>
          <w:r>
            <w:rPr>
              <w:rFonts w:eastAsiaTheme="minorEastAsia"/>
              <w:noProof/>
              <w:color w:val="4472C4" w:themeColor="accent1"/>
              <w:sz w:val="28"/>
              <w:szCs w:val="28"/>
            </w:rPr>
            <w:drawing>
              <wp:inline distT="0" distB="0" distL="0" distR="0" wp14:anchorId="2B5C00C4" wp14:editId="0EC230FB">
                <wp:extent cx="4270248" cy="1618488"/>
                <wp:effectExtent l="0" t="0" r="0" b="127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0248" cy="1618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EB26C0" w14:textId="77777777" w:rsidR="000C5290" w:rsidRPr="006F2B4E" w:rsidRDefault="000C5290" w:rsidP="000C5290">
          <w:pPr>
            <w:pStyle w:val="NoSpacing"/>
            <w:ind w:left="720"/>
            <w:rPr>
              <w:smallCaps/>
              <w:sz w:val="32"/>
              <w:szCs w:val="32"/>
            </w:rPr>
          </w:pPr>
          <w:r w:rsidRPr="006F2B4E">
            <w:rPr>
              <w:caps/>
              <w:sz w:val="44"/>
              <w:szCs w:val="44"/>
            </w:rPr>
            <w:fldChar w:fldCharType="begin"/>
          </w:r>
          <w:r w:rsidRPr="006F2B4E">
            <w:rPr>
              <w:caps/>
              <w:sz w:val="44"/>
              <w:szCs w:val="44"/>
            </w:rPr>
            <w:instrText xml:space="preserve"> DOCPROPERTY  "Site Name"  \* MERGEFORMAT </w:instrText>
          </w:r>
          <w:r w:rsidRPr="006F2B4E">
            <w:rPr>
              <w:caps/>
              <w:sz w:val="44"/>
              <w:szCs w:val="44"/>
            </w:rPr>
            <w:fldChar w:fldCharType="separate"/>
          </w:r>
          <w:r>
            <w:rPr>
              <w:caps/>
              <w:sz w:val="44"/>
              <w:szCs w:val="44"/>
            </w:rPr>
            <w:t>[ABYZ Site Name]</w:t>
          </w:r>
          <w:r w:rsidRPr="006F2B4E">
            <w:rPr>
              <w:caps/>
              <w:sz w:val="44"/>
              <w:szCs w:val="44"/>
            </w:rPr>
            <w:fldChar w:fldCharType="end"/>
          </w:r>
        </w:p>
        <w:p w14:paraId="673A6D36" w14:textId="77777777" w:rsidR="000C5290" w:rsidRPr="00B96218" w:rsidRDefault="000C5290" w:rsidP="000C5290">
          <w:pPr>
            <w:pStyle w:val="NoSpacing"/>
            <w:ind w:left="720"/>
            <w:rPr>
              <w:caps/>
              <w:sz w:val="44"/>
              <w:szCs w:val="44"/>
            </w:rPr>
          </w:pPr>
          <w:r w:rsidRPr="00B96218">
            <w:rPr>
              <w:caps/>
              <w:sz w:val="44"/>
              <w:szCs w:val="44"/>
            </w:rPr>
            <w:fldChar w:fldCharType="begin"/>
          </w:r>
          <w:r w:rsidRPr="00B96218">
            <w:rPr>
              <w:caps/>
              <w:sz w:val="44"/>
              <w:szCs w:val="44"/>
            </w:rPr>
            <w:instrText xml:space="preserve"> DOCPROPERTY  "</w:instrText>
          </w:r>
          <w:r>
            <w:rPr>
              <w:caps/>
              <w:sz w:val="44"/>
              <w:szCs w:val="44"/>
            </w:rPr>
            <w:instrText>Release Package</w:instrText>
          </w:r>
          <w:r w:rsidRPr="00B96218">
            <w:rPr>
              <w:caps/>
              <w:sz w:val="44"/>
              <w:szCs w:val="44"/>
            </w:rPr>
            <w:instrText xml:space="preserve">"  \* MERGEFORMAT </w:instrText>
          </w:r>
          <w:r w:rsidRPr="00B96218">
            <w:rPr>
              <w:caps/>
              <w:sz w:val="44"/>
              <w:szCs w:val="44"/>
            </w:rPr>
            <w:fldChar w:fldCharType="separate"/>
          </w:r>
          <w:r>
            <w:rPr>
              <w:caps/>
              <w:sz w:val="44"/>
              <w:szCs w:val="44"/>
            </w:rPr>
            <w:t>[ABYZ Release Package]</w:t>
          </w:r>
          <w:r w:rsidRPr="00B96218">
            <w:rPr>
              <w:caps/>
              <w:sz w:val="44"/>
              <w:szCs w:val="44"/>
            </w:rPr>
            <w:fldChar w:fldCharType="end"/>
          </w:r>
        </w:p>
        <w:p w14:paraId="477CAC2C" w14:textId="77777777" w:rsidR="000C5290" w:rsidRPr="006F2B4E" w:rsidRDefault="000C5290" w:rsidP="000C5290">
          <w:pPr>
            <w:pStyle w:val="NoSpacing"/>
            <w:ind w:left="720"/>
            <w:rPr>
              <w:b/>
              <w:bCs/>
              <w:caps/>
              <w:sz w:val="44"/>
              <w:szCs w:val="44"/>
            </w:rPr>
          </w:pPr>
          <w:r w:rsidRPr="006F2B4E">
            <w:rPr>
              <w:b/>
              <w:bCs/>
              <w:caps/>
              <w:sz w:val="44"/>
              <w:szCs w:val="44"/>
            </w:rPr>
            <w:fldChar w:fldCharType="begin"/>
          </w:r>
          <w:r w:rsidRPr="006F2B4E">
            <w:rPr>
              <w:b/>
              <w:bCs/>
              <w:caps/>
              <w:sz w:val="44"/>
              <w:szCs w:val="44"/>
            </w:rPr>
            <w:instrText xml:space="preserve"> DOCPROPERTY  "Deliverable ID"  \* MERGEFORMAT </w:instrText>
          </w:r>
          <w:r w:rsidRPr="006F2B4E">
            <w:rPr>
              <w:b/>
              <w:bCs/>
              <w:caps/>
              <w:sz w:val="44"/>
              <w:szCs w:val="44"/>
            </w:rPr>
            <w:fldChar w:fldCharType="separate"/>
          </w:r>
          <w:r>
            <w:rPr>
              <w:b/>
              <w:bCs/>
              <w:caps/>
              <w:sz w:val="44"/>
              <w:szCs w:val="44"/>
            </w:rPr>
            <w:t>[ABYZ Deliverable ID]</w:t>
          </w:r>
          <w:r w:rsidRPr="006F2B4E">
            <w:rPr>
              <w:b/>
              <w:bCs/>
              <w:caps/>
              <w:sz w:val="44"/>
              <w:szCs w:val="44"/>
            </w:rPr>
            <w:fldChar w:fldCharType="end"/>
          </w:r>
        </w:p>
        <w:p w14:paraId="14E601FB" w14:textId="77777777" w:rsidR="000C5290" w:rsidRPr="004104F6" w:rsidRDefault="000C5290" w:rsidP="000C5290">
          <w:pPr>
            <w:pStyle w:val="NoSpacing"/>
            <w:ind w:left="720"/>
          </w:pPr>
        </w:p>
        <w:p w14:paraId="56E6C689" w14:textId="77777777" w:rsidR="000C5290" w:rsidRDefault="000C5290" w:rsidP="000C5290">
          <w:pPr>
            <w:pStyle w:val="NoSpacing"/>
            <w:ind w:left="720"/>
          </w:pPr>
        </w:p>
        <w:p w14:paraId="6E5B5321" w14:textId="77777777" w:rsidR="000C5290" w:rsidRPr="00AC7441" w:rsidRDefault="000C5290" w:rsidP="000C5290">
          <w:pPr>
            <w:pStyle w:val="NoSpacing"/>
            <w:ind w:left="720"/>
            <w:rPr>
              <w:smallCaps/>
              <w:sz w:val="36"/>
              <w:szCs w:val="36"/>
            </w:rPr>
          </w:pPr>
          <w:r w:rsidRPr="00AC7441">
            <w:rPr>
              <w:smallCaps/>
              <w:sz w:val="36"/>
              <w:szCs w:val="36"/>
            </w:rPr>
            <w:fldChar w:fldCharType="begin"/>
          </w:r>
          <w:r w:rsidRPr="00AC7441">
            <w:rPr>
              <w:smallCaps/>
              <w:sz w:val="36"/>
              <w:szCs w:val="36"/>
            </w:rPr>
            <w:instrText xml:space="preserve"> DOCPROPERTY  "End Customer"  \* MERGEFORMAT </w:instrText>
          </w:r>
          <w:r w:rsidRPr="00AC7441">
            <w:rPr>
              <w:smallCaps/>
              <w:sz w:val="36"/>
              <w:szCs w:val="36"/>
            </w:rPr>
            <w:fldChar w:fldCharType="separate"/>
          </w:r>
          <w:r>
            <w:rPr>
              <w:smallCaps/>
              <w:sz w:val="36"/>
              <w:szCs w:val="36"/>
            </w:rPr>
            <w:t>[ABYZ End Customer]</w:t>
          </w:r>
          <w:r w:rsidRPr="00AC7441">
            <w:rPr>
              <w:smallCaps/>
              <w:sz w:val="36"/>
              <w:szCs w:val="36"/>
            </w:rPr>
            <w:fldChar w:fldCharType="end"/>
          </w:r>
        </w:p>
        <w:p w14:paraId="4090FF44" w14:textId="77777777" w:rsidR="000C5290" w:rsidRPr="00AC7441" w:rsidRDefault="000C5290" w:rsidP="000C5290">
          <w:pPr>
            <w:pStyle w:val="NoSpacing"/>
            <w:ind w:left="720"/>
            <w:rPr>
              <w:smallCaps/>
              <w:sz w:val="36"/>
              <w:szCs w:val="36"/>
            </w:rPr>
          </w:pPr>
          <w:r w:rsidRPr="00AC7441">
            <w:rPr>
              <w:smallCaps/>
              <w:sz w:val="36"/>
              <w:szCs w:val="36"/>
            </w:rPr>
            <w:fldChar w:fldCharType="begin"/>
          </w:r>
          <w:r w:rsidRPr="00AC7441">
            <w:rPr>
              <w:smallCaps/>
              <w:sz w:val="36"/>
              <w:szCs w:val="36"/>
            </w:rPr>
            <w:instrText xml:space="preserve"> DOCPROPERTY  "Project Name"  \* MERGEFORMAT </w:instrText>
          </w:r>
          <w:r w:rsidRPr="00AC7441">
            <w:rPr>
              <w:smallCaps/>
              <w:sz w:val="36"/>
              <w:szCs w:val="36"/>
            </w:rPr>
            <w:fldChar w:fldCharType="separate"/>
          </w:r>
          <w:r>
            <w:rPr>
              <w:smallCaps/>
              <w:sz w:val="36"/>
              <w:szCs w:val="36"/>
            </w:rPr>
            <w:t>[ABYZ Project Name]</w:t>
          </w:r>
          <w:r w:rsidRPr="00AC7441">
            <w:rPr>
              <w:smallCaps/>
              <w:sz w:val="36"/>
              <w:szCs w:val="36"/>
            </w:rPr>
            <w:fldChar w:fldCharType="end"/>
          </w:r>
        </w:p>
        <w:p w14:paraId="159DAB4C" w14:textId="77777777" w:rsidR="000C5290" w:rsidRPr="00AC7441" w:rsidRDefault="000C5290" w:rsidP="000C5290">
          <w:pPr>
            <w:pStyle w:val="NoSpacing"/>
            <w:ind w:left="720"/>
            <w:rPr>
              <w:smallCaps/>
              <w:sz w:val="36"/>
              <w:szCs w:val="36"/>
            </w:rPr>
          </w:pPr>
          <w:r w:rsidRPr="00F14E02">
            <w:rPr>
              <w:b/>
              <w:bCs/>
              <w:smallCaps/>
              <w:sz w:val="36"/>
              <w:szCs w:val="36"/>
            </w:rPr>
            <w:fldChar w:fldCharType="begin"/>
          </w:r>
          <w:r w:rsidRPr="00F14E02">
            <w:rPr>
              <w:b/>
              <w:bCs/>
              <w:smallCaps/>
              <w:sz w:val="36"/>
              <w:szCs w:val="36"/>
            </w:rPr>
            <w:instrText xml:space="preserve"> DOCPROPERTY  "</w:instrText>
          </w:r>
          <w:r>
            <w:rPr>
              <w:b/>
              <w:bCs/>
              <w:smallCaps/>
              <w:sz w:val="36"/>
              <w:szCs w:val="36"/>
            </w:rPr>
            <w:instrText>Project Number</w:instrText>
          </w:r>
          <w:r w:rsidRPr="00F14E02">
            <w:rPr>
              <w:b/>
              <w:bCs/>
              <w:smallCaps/>
              <w:sz w:val="36"/>
              <w:szCs w:val="36"/>
            </w:rPr>
            <w:instrText xml:space="preserve">"  \* MERGEFORMAT </w:instrText>
          </w:r>
          <w:r w:rsidRPr="00F14E02">
            <w:rPr>
              <w:b/>
              <w:bCs/>
              <w:smallCaps/>
              <w:sz w:val="36"/>
              <w:szCs w:val="36"/>
            </w:rPr>
            <w:fldChar w:fldCharType="separate"/>
          </w:r>
          <w:r>
            <w:rPr>
              <w:b/>
              <w:bCs/>
              <w:smallCaps/>
              <w:sz w:val="36"/>
              <w:szCs w:val="36"/>
            </w:rPr>
            <w:t>[ABYZ Project Number]</w:t>
          </w:r>
          <w:r w:rsidRPr="00F14E02">
            <w:rPr>
              <w:b/>
              <w:bCs/>
              <w:smallCaps/>
              <w:sz w:val="36"/>
              <w:szCs w:val="36"/>
            </w:rPr>
            <w:fldChar w:fldCharType="end"/>
          </w:r>
        </w:p>
        <w:p w14:paraId="5CC1430C" w14:textId="77777777" w:rsidR="000C5290" w:rsidRDefault="000C5290" w:rsidP="000C5290">
          <w:pPr>
            <w:pStyle w:val="NoSpacing"/>
            <w:ind w:left="720"/>
          </w:pPr>
        </w:p>
        <w:p w14:paraId="7D36054A" w14:textId="77777777" w:rsidR="000C5290" w:rsidRDefault="000C5290" w:rsidP="000C5290">
          <w:pPr>
            <w:pStyle w:val="NoSpacing"/>
            <w:ind w:left="720"/>
          </w:pPr>
        </w:p>
        <w:p w14:paraId="1C75D13C" w14:textId="77777777" w:rsidR="000C5290" w:rsidRPr="007579DD" w:rsidRDefault="000C5290" w:rsidP="000C5290">
          <w:pPr>
            <w:pStyle w:val="NoSpacing"/>
            <w:ind w:left="720"/>
          </w:pPr>
        </w:p>
        <w:p w14:paraId="6EE8AD41" w14:textId="77777777" w:rsidR="000C5290" w:rsidRPr="00EA76A9" w:rsidRDefault="000C5290" w:rsidP="000C5290">
          <w:pPr>
            <w:pStyle w:val="NoSpacing"/>
            <w:ind w:left="720"/>
            <w:rPr>
              <w:caps/>
              <w:sz w:val="22"/>
            </w:rPr>
          </w:pPr>
          <w:r w:rsidRPr="00EA76A9">
            <w:rPr>
              <w:caps/>
              <w:sz w:val="22"/>
            </w:rPr>
            <w:fldChar w:fldCharType="begin"/>
          </w:r>
          <w:r w:rsidRPr="00EA76A9">
            <w:rPr>
              <w:caps/>
              <w:sz w:val="22"/>
            </w:rPr>
            <w:instrText xml:space="preserve"> DOCPROPERTY  "Company Name"  \* MERGEFORMAT </w:instrText>
          </w:r>
          <w:r w:rsidRPr="00EA76A9">
            <w:rPr>
              <w:caps/>
              <w:sz w:val="22"/>
            </w:rPr>
            <w:fldChar w:fldCharType="separate"/>
          </w:r>
          <w:r>
            <w:rPr>
              <w:caps/>
              <w:sz w:val="22"/>
            </w:rPr>
            <w:t>Advanced Integration &amp; Controls</w:t>
          </w:r>
          <w:r w:rsidRPr="00EA76A9">
            <w:rPr>
              <w:caps/>
              <w:sz w:val="22"/>
            </w:rPr>
            <w:fldChar w:fldCharType="end"/>
          </w:r>
        </w:p>
        <w:p w14:paraId="40DED9D8" w14:textId="167D2E40" w:rsidR="000C5290" w:rsidRPr="000C5290" w:rsidRDefault="000C5290" w:rsidP="000C5290">
          <w:pPr>
            <w:pStyle w:val="NoSpacing"/>
            <w:ind w:left="720"/>
            <w:rPr>
              <w:caps/>
              <w:color w:val="262626" w:themeColor="text1" w:themeTint="D9"/>
              <w:szCs w:val="20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DOCPROPERTY  "Company Address"  \* MERGEFORMAT </w:instrText>
          </w:r>
          <w:r>
            <w:rPr>
              <w:szCs w:val="20"/>
            </w:rPr>
            <w:fldChar w:fldCharType="separate"/>
          </w:r>
          <w:r>
            <w:rPr>
              <w:szCs w:val="20"/>
            </w:rPr>
            <w:t>9332 Tech Center Drive, Suite 200 &amp; 300 | Sacramento, CA 95826</w:t>
          </w:r>
          <w:r>
            <w:rPr>
              <w:szCs w:val="20"/>
            </w:rPr>
            <w:fldChar w:fldCharType="end"/>
          </w:r>
          <w:r>
            <w:rPr>
              <w:color w:val="262626" w:themeColor="text1" w:themeTint="D9"/>
              <w:szCs w:val="20"/>
            </w:rPr>
            <w:t xml:space="preserve"> </w:t>
          </w:r>
        </w:p>
        <w:p w14:paraId="3F464297" w14:textId="6C2775CB" w:rsidR="004B478B" w:rsidRDefault="004B478B" w:rsidP="000C5290">
          <w:r>
            <w:br w:type="page"/>
          </w:r>
        </w:p>
      </w:sdtContent>
    </w:sdt>
    <w:p w14:paraId="05756CE8" w14:textId="77777777" w:rsidR="00357EBB" w:rsidRPr="008444A6" w:rsidRDefault="00357EBB" w:rsidP="008444A6">
      <w:pPr>
        <w:pStyle w:val="BLANKPAGE"/>
      </w:pPr>
      <w:r w:rsidRPr="008444A6">
        <w:lastRenderedPageBreak/>
        <w:t>PAGE INTENTIONALLY LEFT BLANK</w:t>
      </w:r>
    </w:p>
    <w:p w14:paraId="04DFAFCA" w14:textId="77777777" w:rsidR="007A3739" w:rsidRDefault="007A3739">
      <w:pPr>
        <w:sectPr w:rsidR="007A3739" w:rsidSect="000C529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 w:code="1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vAlign w:val="center"/>
          <w:titlePg/>
          <w:docGrid w:linePitch="360"/>
        </w:sectPr>
      </w:pPr>
    </w:p>
    <w:p w14:paraId="14679201" w14:textId="77777777" w:rsidR="000F5B11" w:rsidRDefault="000F5B11" w:rsidP="00695CFA">
      <w:pPr>
        <w:pStyle w:val="Heading1"/>
      </w:pPr>
      <w:bookmarkStart w:id="0" w:name="_Toc146025434"/>
      <w:bookmarkStart w:id="1" w:name="_Toc209708067"/>
      <w:r>
        <w:lastRenderedPageBreak/>
        <w:t>Table of Contents</w:t>
      </w:r>
      <w:bookmarkEnd w:id="0"/>
      <w:bookmarkEnd w:id="1"/>
    </w:p>
    <w:p w14:paraId="6458FDFD" w14:textId="77777777" w:rsidR="0067241E" w:rsidRDefault="00607DB7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9708067" w:history="1">
        <w:r w:rsidR="0067241E" w:rsidRPr="005272BD">
          <w:rPr>
            <w:rStyle w:val="Hyperlink"/>
          </w:rPr>
          <w:t>1.0</w:t>
        </w:r>
        <w:r w:rsidR="0067241E"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="0067241E" w:rsidRPr="005272BD">
          <w:rPr>
            <w:rStyle w:val="Hyperlink"/>
          </w:rPr>
          <w:t>Table of Contents</w:t>
        </w:r>
        <w:r w:rsidR="0067241E">
          <w:rPr>
            <w:webHidden/>
          </w:rPr>
          <w:tab/>
        </w:r>
        <w:r w:rsidR="0067241E">
          <w:rPr>
            <w:webHidden/>
          </w:rPr>
          <w:fldChar w:fldCharType="begin"/>
        </w:r>
        <w:r w:rsidR="0067241E">
          <w:rPr>
            <w:webHidden/>
          </w:rPr>
          <w:instrText xml:space="preserve"> PAGEREF _Toc209708067 \h </w:instrText>
        </w:r>
        <w:r w:rsidR="0067241E">
          <w:rPr>
            <w:webHidden/>
          </w:rPr>
        </w:r>
        <w:r w:rsidR="0067241E">
          <w:rPr>
            <w:webHidden/>
          </w:rPr>
          <w:fldChar w:fldCharType="separate"/>
        </w:r>
        <w:r w:rsidR="0067241E">
          <w:rPr>
            <w:webHidden/>
          </w:rPr>
          <w:t>3</w:t>
        </w:r>
        <w:r w:rsidR="0067241E">
          <w:rPr>
            <w:webHidden/>
          </w:rPr>
          <w:fldChar w:fldCharType="end"/>
        </w:r>
      </w:hyperlink>
    </w:p>
    <w:p w14:paraId="4514B3A5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68" w:history="1">
        <w:r w:rsidRPr="005272BD">
          <w:rPr>
            <w:rStyle w:val="Hyperlink"/>
          </w:rPr>
          <w:t>2.0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Document 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63C8786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69" w:history="1">
        <w:r w:rsidRPr="005272BD">
          <w:rPr>
            <w:rStyle w:val="Hyperlink"/>
          </w:rPr>
          <w:t>3.0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B27FD91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0" w:history="1">
        <w:r w:rsidRPr="005272BD">
          <w:rPr>
            <w:rStyle w:val="Hyperlink"/>
          </w:rPr>
          <w:t>4.0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8376E01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1" w:history="1">
        <w:r w:rsidRPr="005272BD">
          <w:rPr>
            <w:rStyle w:val="Hyperlink"/>
          </w:rPr>
          <w:t>5.0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5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83FD66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2" w:history="1">
        <w:r w:rsidRPr="005272BD">
          <w:rPr>
            <w:rStyle w:val="Hyperlink"/>
          </w:rPr>
          <w:t>6.0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F9CEE26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3" w:history="1">
        <w:r w:rsidRPr="005272BD">
          <w:rPr>
            <w:rStyle w:val="Hyperlink"/>
          </w:rPr>
          <w:t>7.0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7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268F535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4" w:history="1">
        <w:r w:rsidRPr="005272BD">
          <w:rPr>
            <w:rStyle w:val="Hyperlink"/>
          </w:rPr>
          <w:t>8.0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8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93BE14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5" w:history="1">
        <w:r w:rsidRPr="005272BD">
          <w:rPr>
            <w:rStyle w:val="Hyperlink"/>
          </w:rPr>
          <w:t>9.0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9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1EFFE93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6" w:history="1">
        <w:r w:rsidRPr="005272BD">
          <w:rPr>
            <w:rStyle w:val="Hyperlink"/>
          </w:rPr>
          <w:t>10.0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Section 10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F062A3D" w14:textId="77777777" w:rsidR="0067241E" w:rsidRDefault="0067241E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hyperlink w:anchor="_Toc209708077" w:history="1">
        <w:r w:rsidRPr="005272BD">
          <w:rPr>
            <w:rStyle w:val="Hyperlink"/>
          </w:rPr>
          <w:t>11.0</w:t>
        </w:r>
        <w:r>
          <w:rPr>
            <w:rFonts w:asciiTheme="minorHAnsi" w:eastAsiaTheme="minorEastAsia" w:hAnsiTheme="minorHAnsi"/>
            <w:b w:val="0"/>
            <w:kern w:val="2"/>
            <w:sz w:val="24"/>
            <w:szCs w:val="24"/>
            <w14:ligatures w14:val="standardContextual"/>
          </w:rPr>
          <w:tab/>
        </w:r>
        <w:r w:rsidRPr="005272BD">
          <w:rPr>
            <w:rStyle w:val="Hyperlink"/>
          </w:rPr>
          <w:t>Template 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_Toc209708077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A8F4206" w14:textId="77777777" w:rsidR="00212B56" w:rsidRDefault="00607DB7" w:rsidP="008127D3">
      <w:pPr>
        <w:pStyle w:val="ENDSECTION"/>
      </w:pPr>
      <w:r>
        <w:fldChar w:fldCharType="end"/>
      </w:r>
      <w:r w:rsidR="008127D3">
        <w:t>END SECTION</w:t>
      </w:r>
    </w:p>
    <w:p w14:paraId="24E4AE2F" w14:textId="77777777" w:rsidR="008127D3" w:rsidRPr="00212B56" w:rsidRDefault="008127D3" w:rsidP="008127D3">
      <w:pPr>
        <w:sectPr w:rsidR="008127D3" w:rsidRPr="00212B56" w:rsidSect="005024C0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73FAF7EB" w14:textId="77777777" w:rsidR="00072723" w:rsidRDefault="00072723" w:rsidP="00695CFA">
      <w:pPr>
        <w:pStyle w:val="Heading1"/>
      </w:pPr>
      <w:bookmarkStart w:id="2" w:name="_Toc209708068"/>
      <w:r>
        <w:lastRenderedPageBreak/>
        <w:t>Document Revision History</w:t>
      </w:r>
      <w:bookmarkEnd w:id="2"/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155"/>
        <w:gridCol w:w="645"/>
        <w:gridCol w:w="1357"/>
        <w:gridCol w:w="1462"/>
        <w:gridCol w:w="5461"/>
      </w:tblGrid>
      <w:tr w:rsidR="00441C8D" w:rsidRPr="005026AF" w14:paraId="44FE45BC" w14:textId="77777777" w:rsidTr="004A3A3C">
        <w:trPr>
          <w:cantSplit/>
          <w:tblHeader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</w:tcPr>
          <w:p w14:paraId="7E05F112" w14:textId="77777777" w:rsidR="00441C8D" w:rsidRPr="002A7D27" w:rsidRDefault="00441C8D" w:rsidP="004A3A3C">
            <w:pPr>
              <w:pStyle w:val="TableCaption"/>
            </w:pPr>
            <w:r w:rsidRPr="00661023">
              <w:t>Table</w:t>
            </w:r>
            <w:r>
              <w:t xml:space="preserve">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0C5290">
              <w:rPr>
                <w:noProof/>
              </w:rPr>
              <w:t>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 w:rsidR="000C5290">
              <w:rPr>
                <w:noProof/>
              </w:rPr>
              <w:t>1</w:t>
            </w:r>
            <w:r>
              <w:fldChar w:fldCharType="end"/>
            </w:r>
            <w:r>
              <w:rPr>
                <w:noProof/>
              </w:rPr>
              <w:t>. Document revision history.</w:t>
            </w:r>
          </w:p>
        </w:tc>
      </w:tr>
      <w:tr w:rsidR="00441C8D" w:rsidRPr="005026AF" w14:paraId="2F505AF5" w14:textId="77777777" w:rsidTr="004A3A3C">
        <w:trPr>
          <w:cantSplit/>
          <w:tblHeader/>
        </w:trPr>
        <w:tc>
          <w:tcPr>
            <w:tcW w:w="573" w:type="pct"/>
            <w:shd w:val="clear" w:color="auto" w:fill="C2D2E8"/>
          </w:tcPr>
          <w:p w14:paraId="69C6236C" w14:textId="77777777" w:rsidR="00441C8D" w:rsidRDefault="00441C8D" w:rsidP="004A3A3C">
            <w:pPr>
              <w:pStyle w:val="TableHeader"/>
              <w:jc w:val="center"/>
            </w:pPr>
            <w:r>
              <w:t>Release</w:t>
            </w:r>
          </w:p>
        </w:tc>
        <w:tc>
          <w:tcPr>
            <w:tcW w:w="320" w:type="pct"/>
            <w:shd w:val="clear" w:color="auto" w:fill="C2D2E8"/>
          </w:tcPr>
          <w:p w14:paraId="7149D62D" w14:textId="77777777" w:rsidR="00441C8D" w:rsidRPr="005026AF" w:rsidRDefault="00441C8D" w:rsidP="004A3A3C">
            <w:pPr>
              <w:pStyle w:val="TableHeader"/>
              <w:jc w:val="center"/>
            </w:pPr>
            <w:r>
              <w:t>Rev.</w:t>
            </w:r>
          </w:p>
        </w:tc>
        <w:tc>
          <w:tcPr>
            <w:tcW w:w="673" w:type="pct"/>
            <w:shd w:val="clear" w:color="auto" w:fill="C2D2E8"/>
          </w:tcPr>
          <w:p w14:paraId="38AA646D" w14:textId="77777777" w:rsidR="00441C8D" w:rsidRDefault="00441C8D" w:rsidP="004A3A3C">
            <w:pPr>
              <w:pStyle w:val="TableHeader"/>
              <w:jc w:val="center"/>
            </w:pPr>
            <w:r>
              <w:t>Date</w:t>
            </w:r>
          </w:p>
        </w:tc>
        <w:tc>
          <w:tcPr>
            <w:tcW w:w="725" w:type="pct"/>
            <w:shd w:val="clear" w:color="auto" w:fill="C2D2E8"/>
          </w:tcPr>
          <w:p w14:paraId="7BDB689C" w14:textId="77777777" w:rsidR="00441C8D" w:rsidRPr="005026AF" w:rsidRDefault="00441C8D" w:rsidP="004A3A3C">
            <w:pPr>
              <w:pStyle w:val="TableHeader"/>
              <w:jc w:val="center"/>
            </w:pPr>
            <w:r>
              <w:t>Author</w:t>
            </w:r>
          </w:p>
        </w:tc>
        <w:tc>
          <w:tcPr>
            <w:tcW w:w="2709" w:type="pct"/>
            <w:shd w:val="clear" w:color="auto" w:fill="C2D2E8"/>
          </w:tcPr>
          <w:p w14:paraId="2B491FA9" w14:textId="77777777" w:rsidR="00441C8D" w:rsidRDefault="00441C8D" w:rsidP="004A3A3C">
            <w:pPr>
              <w:pStyle w:val="TableHeader"/>
            </w:pPr>
            <w:r>
              <w:t>Comment</w:t>
            </w:r>
          </w:p>
        </w:tc>
      </w:tr>
      <w:tr w:rsidR="00441C8D" w:rsidRPr="005026AF" w14:paraId="3A05923D" w14:textId="77777777" w:rsidTr="004A3A3C">
        <w:trPr>
          <w:cantSplit/>
        </w:trPr>
        <w:sdt>
          <w:sdtPr>
            <w:alias w:val="Status"/>
            <w:tag w:val="Status"/>
            <w:id w:val="-1219660949"/>
            <w:placeholder>
              <w:docPart w:val="DAC08546980944CB996945FD1F064484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38BE2433" w14:textId="77777777" w:rsidR="00441C8D" w:rsidRDefault="00441C8D" w:rsidP="004A3A3C">
                <w:pPr>
                  <w:pStyle w:val="TableBody"/>
                  <w:jc w:val="center"/>
                </w:pPr>
                <w:r>
                  <w:t>Work in Progress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17F7F08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1867172333"/>
            <w:placeholder>
              <w:docPart w:val="0ED62E36459848EA827E69CD0F6A5EB1"/>
            </w:placeholder>
            <w:date w:fullDate="2025-09-01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43395330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2025.09.01</w:t>
                </w:r>
              </w:p>
            </w:tc>
          </w:sdtContent>
        </w:sdt>
        <w:tc>
          <w:tcPr>
            <w:tcW w:w="725" w:type="pct"/>
            <w:vAlign w:val="center"/>
          </w:tcPr>
          <w:p w14:paraId="093926E4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7095B31F" w14:textId="77777777" w:rsidR="00441C8D" w:rsidRDefault="00441C8D" w:rsidP="004A3A3C">
            <w:pPr>
              <w:pStyle w:val="TableBody"/>
            </w:pPr>
            <w:r>
              <w:t>Developed for controls workshop #1.</w:t>
            </w:r>
          </w:p>
        </w:tc>
      </w:tr>
      <w:tr w:rsidR="00441C8D" w:rsidRPr="005026AF" w14:paraId="20CD1926" w14:textId="77777777" w:rsidTr="004A3A3C">
        <w:trPr>
          <w:cantSplit/>
        </w:trPr>
        <w:sdt>
          <w:sdtPr>
            <w:alias w:val="Status"/>
            <w:tag w:val="Status"/>
            <w:id w:val="1292713608"/>
            <w:placeholder>
              <w:docPart w:val="3530684099234FC8A1C6061D26302917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02C8103F" w14:textId="77777777" w:rsidR="00441C8D" w:rsidRDefault="00441C8D" w:rsidP="004A3A3C">
                <w:pPr>
                  <w:pStyle w:val="TableBody"/>
                  <w:jc w:val="center"/>
                </w:pPr>
                <w:r>
                  <w:t>Work in Progress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5023EB72" w14:textId="77777777" w:rsidR="00441C8D" w:rsidRDefault="00441C8D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555670221"/>
            <w:placeholder>
              <w:docPart w:val="693EBFE0F96B4FDD9C0192638304EB99"/>
            </w:placeholder>
            <w:date w:fullDate="2025-09-02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0D0C54DA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2025.09.02</w:t>
                </w:r>
              </w:p>
            </w:tc>
          </w:sdtContent>
        </w:sdt>
        <w:tc>
          <w:tcPr>
            <w:tcW w:w="725" w:type="pct"/>
            <w:vAlign w:val="center"/>
          </w:tcPr>
          <w:p w14:paraId="2D1FF0E9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3D69D996" w14:textId="77777777" w:rsidR="00441C8D" w:rsidRDefault="00441C8D" w:rsidP="004A3A3C">
            <w:pPr>
              <w:pStyle w:val="TableBody"/>
            </w:pPr>
            <w:r>
              <w:t>Revised for controls workshop #2.</w:t>
            </w:r>
          </w:p>
        </w:tc>
      </w:tr>
      <w:tr w:rsidR="00441C8D" w:rsidRPr="005026AF" w14:paraId="73D66CB5" w14:textId="77777777" w:rsidTr="004A3A3C">
        <w:trPr>
          <w:cantSplit/>
        </w:trPr>
        <w:sdt>
          <w:sdtPr>
            <w:alias w:val="Status"/>
            <w:tag w:val="Status"/>
            <w:id w:val="1912577974"/>
            <w:placeholder>
              <w:docPart w:val="56E0ADBAE7D24C59B0ECEB644AAFA4E0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774A8F7B" w14:textId="77777777" w:rsidR="00441C8D" w:rsidRDefault="00441C8D" w:rsidP="004A3A3C">
                <w:pPr>
                  <w:pStyle w:val="TableBody"/>
                  <w:jc w:val="center"/>
                </w:pPr>
                <w:r>
                  <w:t>Out for Approval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26F693C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1314218398"/>
            <w:placeholder>
              <w:docPart w:val="4267CCCC0FDD4742B856D6874DC0E17F"/>
            </w:placeholder>
            <w:date w:fullDate="2025-09-03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0724C68B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2025.09.03</w:t>
                </w:r>
              </w:p>
            </w:tc>
          </w:sdtContent>
        </w:sdt>
        <w:tc>
          <w:tcPr>
            <w:tcW w:w="725" w:type="pct"/>
            <w:vAlign w:val="center"/>
          </w:tcPr>
          <w:p w14:paraId="28E16844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6A69B1C9" w14:textId="77777777" w:rsidR="00441C8D" w:rsidRDefault="00441C8D" w:rsidP="004A3A3C">
            <w:pPr>
              <w:pStyle w:val="TableBody"/>
            </w:pPr>
            <w:r>
              <w:t>Submitted for approval.</w:t>
            </w:r>
          </w:p>
        </w:tc>
      </w:tr>
      <w:tr w:rsidR="00441C8D" w:rsidRPr="005026AF" w14:paraId="62645819" w14:textId="77777777" w:rsidTr="004A3A3C">
        <w:trPr>
          <w:cantSplit/>
        </w:trPr>
        <w:sdt>
          <w:sdtPr>
            <w:alias w:val="Status"/>
            <w:tag w:val="Status"/>
            <w:id w:val="758950385"/>
            <w:placeholder>
              <w:docPart w:val="778E13268AA94FF1BC8CC43A47F4891B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04154781" w14:textId="77777777" w:rsidR="00441C8D" w:rsidRDefault="00441C8D" w:rsidP="004A3A3C">
                <w:pPr>
                  <w:pStyle w:val="TableBody"/>
                  <w:jc w:val="center"/>
                </w:pPr>
                <w:r>
                  <w:t>Out for Approval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F64DB22" w14:textId="77777777" w:rsidR="00441C8D" w:rsidRDefault="00441C8D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556752288"/>
            <w:placeholder>
              <w:docPart w:val="2B0D882D5D424BD89AAB686FF68331FD"/>
            </w:placeholder>
            <w:date w:fullDate="2025-09-05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1B3774D4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2025.09.05</w:t>
                </w:r>
              </w:p>
            </w:tc>
          </w:sdtContent>
        </w:sdt>
        <w:tc>
          <w:tcPr>
            <w:tcW w:w="725" w:type="pct"/>
            <w:vAlign w:val="center"/>
          </w:tcPr>
          <w:p w14:paraId="3989BBD0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73F6E962" w14:textId="77777777" w:rsidR="00441C8D" w:rsidRDefault="00441C8D" w:rsidP="004A3A3C">
            <w:pPr>
              <w:pStyle w:val="TableBody"/>
            </w:pPr>
            <w:r>
              <w:t>Revised based on Out for Approval Rev0 customer comments.</w:t>
            </w:r>
          </w:p>
        </w:tc>
      </w:tr>
      <w:tr w:rsidR="00441C8D" w:rsidRPr="005026AF" w14:paraId="7383FA10" w14:textId="77777777" w:rsidTr="004A3A3C">
        <w:trPr>
          <w:cantSplit/>
        </w:trPr>
        <w:sdt>
          <w:sdtPr>
            <w:alias w:val="Status"/>
            <w:tag w:val="Status"/>
            <w:id w:val="-1142968684"/>
            <w:placeholder>
              <w:docPart w:val="4DACAF5D9E6D4EED965890D6B0D59F77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3E94AEE5" w14:textId="77777777" w:rsidR="00441C8D" w:rsidRDefault="00441C8D" w:rsidP="004A3A3C">
                <w:pPr>
                  <w:pStyle w:val="TableBody"/>
                  <w:jc w:val="center"/>
                </w:pPr>
                <w:r>
                  <w:t>Out for Approval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9064BAC" w14:textId="77777777" w:rsidR="00441C8D" w:rsidRDefault="00441C8D" w:rsidP="004A3A3C">
            <w:pPr>
              <w:pStyle w:val="TableBody"/>
              <w:jc w:val="center"/>
            </w:pPr>
            <w:r>
              <w:t>02</w:t>
            </w:r>
          </w:p>
        </w:tc>
        <w:sdt>
          <w:sdtPr>
            <w:id w:val="-1567492417"/>
            <w:placeholder>
              <w:docPart w:val="826CFA7032F14DB9BA6D516F84C0AD42"/>
            </w:placeholder>
            <w:date w:fullDate="2025-09-08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31920670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2025.09.08</w:t>
                </w:r>
              </w:p>
            </w:tc>
          </w:sdtContent>
        </w:sdt>
        <w:tc>
          <w:tcPr>
            <w:tcW w:w="725" w:type="pct"/>
            <w:vAlign w:val="center"/>
          </w:tcPr>
          <w:p w14:paraId="4A0DC151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0CBE16F9" w14:textId="77777777" w:rsidR="00441C8D" w:rsidRDefault="00441C8D" w:rsidP="004A3A3C">
            <w:pPr>
              <w:pStyle w:val="TableBody"/>
            </w:pPr>
            <w:r>
              <w:t>Revised based on Out for Approval Rev1 customer comments.</w:t>
            </w:r>
          </w:p>
        </w:tc>
      </w:tr>
      <w:tr w:rsidR="00441C8D" w:rsidRPr="005026AF" w14:paraId="35926FBD" w14:textId="77777777" w:rsidTr="004A3A3C">
        <w:trPr>
          <w:cantSplit/>
        </w:trPr>
        <w:sdt>
          <w:sdtPr>
            <w:alias w:val="Status"/>
            <w:tag w:val="Status"/>
            <w:id w:val="-1234234752"/>
            <w:placeholder>
              <w:docPart w:val="C450BE2A3C684D72AA6AEA9B60BF87B4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291D2D14" w14:textId="77777777" w:rsidR="00441C8D" w:rsidRDefault="00441C8D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5F571614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-911694580"/>
            <w:placeholder>
              <w:docPart w:val="474F364243EB4D6897F8973C9E7BDA2C"/>
            </w:placeholder>
            <w:date w:fullDate="2025-09-10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2AF6F7DA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2025.09.10</w:t>
                </w:r>
              </w:p>
            </w:tc>
          </w:sdtContent>
        </w:sdt>
        <w:tc>
          <w:tcPr>
            <w:tcW w:w="725" w:type="pct"/>
            <w:vAlign w:val="center"/>
          </w:tcPr>
          <w:p w14:paraId="5F8F1FF7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10CA224C" w14:textId="77777777" w:rsidR="00441C8D" w:rsidRDefault="00441C8D" w:rsidP="004A3A3C">
            <w:pPr>
              <w:pStyle w:val="TableBody"/>
            </w:pPr>
            <w:r>
              <w:t>Released to Production.</w:t>
            </w:r>
          </w:p>
        </w:tc>
      </w:tr>
      <w:tr w:rsidR="00441C8D" w:rsidRPr="005026AF" w14:paraId="03FA709E" w14:textId="77777777" w:rsidTr="004A3A3C">
        <w:trPr>
          <w:cantSplit/>
        </w:trPr>
        <w:sdt>
          <w:sdtPr>
            <w:alias w:val="Status"/>
            <w:tag w:val="Status"/>
            <w:id w:val="-768775932"/>
            <w:placeholder>
              <w:docPart w:val="FD390E3C850744F68C597A1DD9B4130B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4DD56CFE" w14:textId="77777777" w:rsidR="00441C8D" w:rsidRDefault="00441C8D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0FC3231E" w14:textId="77777777" w:rsidR="00441C8D" w:rsidRDefault="00441C8D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-1327816299"/>
            <w:placeholder>
              <w:docPart w:val="19823CC3D2734808893E85330B58F963"/>
            </w:placeholder>
            <w:date w:fullDate="2025-09-11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4C26FD61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2025.09.11</w:t>
                </w:r>
              </w:p>
            </w:tc>
          </w:sdtContent>
        </w:sdt>
        <w:tc>
          <w:tcPr>
            <w:tcW w:w="725" w:type="pct"/>
            <w:vAlign w:val="center"/>
          </w:tcPr>
          <w:p w14:paraId="0ED35705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5CBE1A0E" w14:textId="77777777" w:rsidR="00441C8D" w:rsidRDefault="00441C8D" w:rsidP="004A3A3C">
            <w:pPr>
              <w:pStyle w:val="TableBody"/>
            </w:pPr>
            <w:r>
              <w:t>Revised per change order No. 4.</w:t>
            </w:r>
          </w:p>
        </w:tc>
      </w:tr>
      <w:tr w:rsidR="00441C8D" w:rsidRPr="005026AF" w14:paraId="4D0D8BA3" w14:textId="77777777" w:rsidTr="004A3A3C">
        <w:trPr>
          <w:cantSplit/>
        </w:trPr>
        <w:sdt>
          <w:sdtPr>
            <w:alias w:val="Status"/>
            <w:tag w:val="Status"/>
            <w:id w:val="1989127246"/>
            <w:placeholder>
              <w:docPart w:val="131D56FA6DDF448086EAB1692EFA6228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39BF1598" w14:textId="77777777" w:rsidR="00441C8D" w:rsidRDefault="00441C8D" w:rsidP="004A3A3C">
                <w:pPr>
                  <w:pStyle w:val="TableBody"/>
                  <w:jc w:val="center"/>
                </w:pPr>
                <w:r>
                  <w:t>As-Built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2AC4AE6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-590241868"/>
            <w:placeholder>
              <w:docPart w:val="65E4FBF982C64D8E8670DA90DF088092"/>
            </w:placeholder>
            <w:date w:fullDate="2025-09-15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56C23BDC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2025.09.15</w:t>
                </w:r>
              </w:p>
            </w:tc>
          </w:sdtContent>
        </w:sdt>
        <w:tc>
          <w:tcPr>
            <w:tcW w:w="725" w:type="pct"/>
            <w:vAlign w:val="center"/>
          </w:tcPr>
          <w:p w14:paraId="747F4CBF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52B035D2" w14:textId="77777777" w:rsidR="00441C8D" w:rsidRDefault="00441C8D" w:rsidP="004A3A3C">
            <w:pPr>
              <w:pStyle w:val="TableBody"/>
            </w:pPr>
            <w:r>
              <w:t>Production completed.</w:t>
            </w:r>
          </w:p>
        </w:tc>
      </w:tr>
      <w:tr w:rsidR="00441C8D" w:rsidRPr="005026AF" w14:paraId="61BE06F7" w14:textId="77777777" w:rsidTr="004A3A3C">
        <w:trPr>
          <w:cantSplit/>
        </w:trPr>
        <w:sdt>
          <w:sdtPr>
            <w:alias w:val="Status"/>
            <w:tag w:val="Status"/>
            <w:id w:val="914281685"/>
            <w:placeholder>
              <w:docPart w:val="CB6E016BDD1A4D79A56B36E3F89B4487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1BB2B798" w14:textId="77777777" w:rsidR="00441C8D" w:rsidRDefault="00441C8D" w:rsidP="004A3A3C">
                <w:pPr>
                  <w:pStyle w:val="TableBody"/>
                  <w:jc w:val="center"/>
                </w:pPr>
                <w:r>
                  <w:t>As-Built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23A11B8" w14:textId="77777777" w:rsidR="00441C8D" w:rsidRDefault="00441C8D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1459301755"/>
            <w:placeholder>
              <w:docPart w:val="B5E25F49E35D4020ABDC1D7DB86E22C2"/>
            </w:placeholder>
            <w:date w:fullDate="2025-09-16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78C68EF7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2025.09.16</w:t>
                </w:r>
              </w:p>
            </w:tc>
          </w:sdtContent>
        </w:sdt>
        <w:tc>
          <w:tcPr>
            <w:tcW w:w="725" w:type="pct"/>
            <w:vAlign w:val="center"/>
          </w:tcPr>
          <w:p w14:paraId="746792BD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447543FD" w14:textId="77777777" w:rsidR="00441C8D" w:rsidRDefault="00441C8D" w:rsidP="004A3A3C">
            <w:pPr>
              <w:pStyle w:val="TableBody"/>
            </w:pPr>
            <w:r>
              <w:t>Revised per customer comments for As-Built Rev0 from factory acceptance test.</w:t>
            </w:r>
          </w:p>
        </w:tc>
      </w:tr>
      <w:tr w:rsidR="00441C8D" w:rsidRPr="005026AF" w14:paraId="25797C39" w14:textId="77777777" w:rsidTr="004A3A3C">
        <w:trPr>
          <w:cantSplit/>
        </w:trPr>
        <w:sdt>
          <w:sdtPr>
            <w:alias w:val="Status"/>
            <w:tag w:val="Status"/>
            <w:id w:val="1707903279"/>
            <w:placeholder>
              <w:docPart w:val="E300B357819F4D9980592D75F405F4F0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521E2B90" w14:textId="77777777" w:rsidR="00441C8D" w:rsidRDefault="00441C8D" w:rsidP="004A3A3C">
                <w:pPr>
                  <w:pStyle w:val="TableBody"/>
                  <w:jc w:val="center"/>
                </w:pPr>
                <w:r>
                  <w:t>As-Installed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A7A1A7D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-1769227899"/>
            <w:placeholder>
              <w:docPart w:val="7DBB8AABD25D499BB18D8A9B045830CA"/>
            </w:placeholder>
            <w:date w:fullDate="2025-09-21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69570BD1" w14:textId="77777777" w:rsidR="00441C8D" w:rsidRDefault="00441C8D" w:rsidP="004A3A3C">
                <w:pPr>
                  <w:pStyle w:val="TableBody"/>
                  <w:jc w:val="center"/>
                </w:pPr>
                <w:r>
                  <w:t>2025.09.21</w:t>
                </w:r>
              </w:p>
            </w:tc>
          </w:sdtContent>
        </w:sdt>
        <w:tc>
          <w:tcPr>
            <w:tcW w:w="725" w:type="pct"/>
            <w:vAlign w:val="center"/>
          </w:tcPr>
          <w:p w14:paraId="4B6D4C08" w14:textId="77777777" w:rsidR="00441C8D" w:rsidRDefault="00441C8D" w:rsidP="004A3A3C">
            <w:pPr>
              <w:pStyle w:val="TableBody"/>
              <w:jc w:val="center"/>
            </w:pPr>
            <w:r>
              <w:t>Green, Ben</w:t>
            </w:r>
          </w:p>
        </w:tc>
        <w:tc>
          <w:tcPr>
            <w:tcW w:w="2709" w:type="pct"/>
            <w:vAlign w:val="center"/>
          </w:tcPr>
          <w:p w14:paraId="3B0AB974" w14:textId="77777777" w:rsidR="00441C8D" w:rsidRDefault="00441C8D" w:rsidP="004A3A3C">
            <w:pPr>
              <w:pStyle w:val="TableBody"/>
            </w:pPr>
            <w:r>
              <w:t>Updates from commissioning redlines.</w:t>
            </w:r>
          </w:p>
        </w:tc>
      </w:tr>
      <w:tr w:rsidR="00441C8D" w:rsidRPr="005026AF" w14:paraId="550A97ED" w14:textId="77777777" w:rsidTr="004A3A3C">
        <w:trPr>
          <w:cantSplit/>
        </w:trPr>
        <w:sdt>
          <w:sdtPr>
            <w:alias w:val="Status"/>
            <w:tag w:val="Status"/>
            <w:id w:val="-768997369"/>
            <w:placeholder>
              <w:docPart w:val="E89FCDA05E9447DFB45EB0BD187FBBDA"/>
            </w:placeholder>
            <w:showingPlcHdr/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409F4B75" w14:textId="77777777" w:rsidR="00441C8D" w:rsidRDefault="00441C8D" w:rsidP="004A3A3C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A1E9C8C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1026983195"/>
            <w:placeholder>
              <w:docPart w:val="669D1B4FE9984FBFA742C0A8F5B9DECF"/>
            </w:placeholder>
            <w:showingPlcHdr/>
            <w:date w:fullDate="2025-09-12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436886EB" w14:textId="77777777" w:rsidR="00441C8D" w:rsidRDefault="00441C8D" w:rsidP="004A3A3C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725" w:type="pct"/>
            <w:vAlign w:val="center"/>
          </w:tcPr>
          <w:p w14:paraId="1C0CB9F8" w14:textId="77777777" w:rsidR="00441C8D" w:rsidRDefault="00441C8D" w:rsidP="004A3A3C">
            <w:pPr>
              <w:pStyle w:val="TableBody"/>
              <w:jc w:val="center"/>
            </w:pPr>
            <w:r>
              <w:t>Last, First</w:t>
            </w:r>
          </w:p>
        </w:tc>
        <w:tc>
          <w:tcPr>
            <w:tcW w:w="2709" w:type="pct"/>
            <w:vAlign w:val="center"/>
          </w:tcPr>
          <w:p w14:paraId="2F471558" w14:textId="77777777" w:rsidR="00441C8D" w:rsidRDefault="00441C8D" w:rsidP="004A3A3C">
            <w:pPr>
              <w:pStyle w:val="TableBody"/>
            </w:pPr>
          </w:p>
        </w:tc>
      </w:tr>
      <w:tr w:rsidR="00441C8D" w:rsidRPr="005026AF" w14:paraId="69703FF4" w14:textId="77777777" w:rsidTr="004A3A3C">
        <w:trPr>
          <w:cantSplit/>
        </w:trPr>
        <w:tc>
          <w:tcPr>
            <w:tcW w:w="5000" w:type="pct"/>
            <w:gridSpan w:val="5"/>
            <w:tcBorders>
              <w:left w:val="nil"/>
              <w:bottom w:val="nil"/>
              <w:right w:val="nil"/>
            </w:tcBorders>
          </w:tcPr>
          <w:p w14:paraId="12733977" w14:textId="77777777" w:rsidR="00441C8D" w:rsidRPr="005026AF" w:rsidRDefault="00441C8D" w:rsidP="004A3A3C">
            <w:pPr>
              <w:pStyle w:val="TableNote"/>
            </w:pPr>
          </w:p>
        </w:tc>
      </w:tr>
    </w:tbl>
    <w:p w14:paraId="1252568D" w14:textId="77777777" w:rsidR="00072723" w:rsidRDefault="00072723" w:rsidP="00072723">
      <w:pPr>
        <w:pStyle w:val="ENDSECTION"/>
      </w:pPr>
      <w:r>
        <w:t>END SECTION</w:t>
      </w:r>
    </w:p>
    <w:p w14:paraId="7BCF09B4" w14:textId="77777777" w:rsidR="00072723" w:rsidRPr="00E65FDB" w:rsidRDefault="00072723" w:rsidP="00072723">
      <w:pPr>
        <w:sectPr w:rsidR="00072723" w:rsidRPr="00E65FDB" w:rsidSect="0000327C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50B43E38" w14:textId="77777777" w:rsidR="00D327C6" w:rsidRDefault="007A4445" w:rsidP="00D327C6">
      <w:pPr>
        <w:pStyle w:val="Heading1"/>
      </w:pPr>
      <w:bookmarkStart w:id="3" w:name="_Toc209708069"/>
      <w:r>
        <w:lastRenderedPageBreak/>
        <w:t>Section 3</w:t>
      </w:r>
      <w:bookmarkEnd w:id="3"/>
    </w:p>
    <w:p w14:paraId="2DC3BFB0" w14:textId="77777777" w:rsidR="007A4445" w:rsidRPr="007A4445" w:rsidRDefault="007A4445" w:rsidP="007A4445"/>
    <w:p w14:paraId="499D9881" w14:textId="77777777" w:rsidR="00081F32" w:rsidRDefault="00081F32" w:rsidP="00081F32">
      <w:pPr>
        <w:pStyle w:val="ENDSECTION"/>
      </w:pPr>
      <w:r>
        <w:t>END SECTION</w:t>
      </w:r>
    </w:p>
    <w:p w14:paraId="3DF07756" w14:textId="77777777" w:rsidR="00081F32" w:rsidRPr="003C6328" w:rsidRDefault="00081F32" w:rsidP="00081F32">
      <w:pPr>
        <w:sectPr w:rsidR="00081F32" w:rsidRPr="003C6328" w:rsidSect="00081F32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4D1EFC5A" w14:textId="77777777" w:rsidR="007A4445" w:rsidRDefault="007A4445" w:rsidP="007A4445">
      <w:pPr>
        <w:pStyle w:val="Heading1"/>
      </w:pPr>
      <w:bookmarkStart w:id="4" w:name="_Toc209708070"/>
      <w:r>
        <w:lastRenderedPageBreak/>
        <w:t>Section 4</w:t>
      </w:r>
      <w:bookmarkEnd w:id="4"/>
    </w:p>
    <w:p w14:paraId="38C3E7EE" w14:textId="77777777" w:rsidR="007A4445" w:rsidRPr="007A4445" w:rsidRDefault="007A4445" w:rsidP="007A4445"/>
    <w:p w14:paraId="4EA56A21" w14:textId="77777777" w:rsidR="007A4445" w:rsidRDefault="007A4445" w:rsidP="007A4445">
      <w:pPr>
        <w:pStyle w:val="ENDSECTION"/>
      </w:pPr>
      <w:r>
        <w:t>END SECTION</w:t>
      </w:r>
    </w:p>
    <w:p w14:paraId="3AE55792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0B5D3EE1" w14:textId="77777777" w:rsidR="007A4445" w:rsidRDefault="007A4445" w:rsidP="007A4445">
      <w:pPr>
        <w:pStyle w:val="Heading1"/>
      </w:pPr>
      <w:bookmarkStart w:id="5" w:name="_Toc209708071"/>
      <w:r>
        <w:lastRenderedPageBreak/>
        <w:t>Section 5</w:t>
      </w:r>
      <w:bookmarkEnd w:id="5"/>
    </w:p>
    <w:p w14:paraId="1341F21E" w14:textId="77777777" w:rsidR="007A4445" w:rsidRPr="007A4445" w:rsidRDefault="007A4445" w:rsidP="007A4445"/>
    <w:p w14:paraId="63F21B19" w14:textId="77777777" w:rsidR="007A4445" w:rsidRDefault="007A4445" w:rsidP="007A4445">
      <w:pPr>
        <w:pStyle w:val="ENDSECTION"/>
      </w:pPr>
      <w:r>
        <w:t>END SECTION</w:t>
      </w:r>
    </w:p>
    <w:p w14:paraId="5A0682BE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46D2AC1C" w14:textId="77777777" w:rsidR="007A4445" w:rsidRDefault="007A4445" w:rsidP="007A4445">
      <w:pPr>
        <w:pStyle w:val="Heading1"/>
      </w:pPr>
      <w:bookmarkStart w:id="6" w:name="_Toc209708072"/>
      <w:r>
        <w:lastRenderedPageBreak/>
        <w:t>Section 6</w:t>
      </w:r>
      <w:bookmarkEnd w:id="6"/>
    </w:p>
    <w:p w14:paraId="1B217608" w14:textId="77777777" w:rsidR="007A4445" w:rsidRPr="007A4445" w:rsidRDefault="007A4445" w:rsidP="007A4445"/>
    <w:p w14:paraId="6DB9CBCC" w14:textId="77777777" w:rsidR="007A4445" w:rsidRDefault="007A4445" w:rsidP="007A4445">
      <w:pPr>
        <w:pStyle w:val="ENDSECTION"/>
      </w:pPr>
      <w:r>
        <w:t>END SECTION</w:t>
      </w:r>
    </w:p>
    <w:p w14:paraId="0BCC4879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37050B12" w14:textId="77777777" w:rsidR="007A4445" w:rsidRDefault="007A4445" w:rsidP="007A4445">
      <w:pPr>
        <w:pStyle w:val="Heading1"/>
      </w:pPr>
      <w:bookmarkStart w:id="7" w:name="_Toc209708073"/>
      <w:r>
        <w:lastRenderedPageBreak/>
        <w:t>Section 7</w:t>
      </w:r>
      <w:bookmarkEnd w:id="7"/>
    </w:p>
    <w:p w14:paraId="57868575" w14:textId="77777777" w:rsidR="007A4445" w:rsidRPr="007A4445" w:rsidRDefault="007A4445" w:rsidP="007A4445"/>
    <w:p w14:paraId="5EBAC420" w14:textId="77777777" w:rsidR="007A4445" w:rsidRDefault="007A4445" w:rsidP="007A4445">
      <w:pPr>
        <w:pStyle w:val="ENDSECTION"/>
      </w:pPr>
      <w:r>
        <w:t>END SECTION</w:t>
      </w:r>
    </w:p>
    <w:p w14:paraId="3E02EBAC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1117FC7B" w14:textId="77777777" w:rsidR="007A4445" w:rsidRDefault="007A4445" w:rsidP="007A4445">
      <w:pPr>
        <w:pStyle w:val="Heading1"/>
      </w:pPr>
      <w:bookmarkStart w:id="8" w:name="_Toc209708074"/>
      <w:r>
        <w:lastRenderedPageBreak/>
        <w:t>Section 8</w:t>
      </w:r>
      <w:bookmarkEnd w:id="8"/>
    </w:p>
    <w:p w14:paraId="603DA9BD" w14:textId="77777777" w:rsidR="007A4445" w:rsidRPr="007A4445" w:rsidRDefault="007A4445" w:rsidP="007A4445"/>
    <w:p w14:paraId="38A59433" w14:textId="77777777" w:rsidR="007A4445" w:rsidRDefault="007A4445" w:rsidP="007A4445">
      <w:pPr>
        <w:pStyle w:val="ENDSECTION"/>
      </w:pPr>
      <w:r>
        <w:t>END SECTION</w:t>
      </w:r>
    </w:p>
    <w:p w14:paraId="43332884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1CA62E71" w14:textId="77777777" w:rsidR="007A4445" w:rsidRDefault="007A4445" w:rsidP="007A4445">
      <w:pPr>
        <w:pStyle w:val="Heading1"/>
      </w:pPr>
      <w:bookmarkStart w:id="9" w:name="_Toc209708075"/>
      <w:r>
        <w:lastRenderedPageBreak/>
        <w:t>Section 9</w:t>
      </w:r>
      <w:bookmarkEnd w:id="9"/>
    </w:p>
    <w:p w14:paraId="2E505A67" w14:textId="77777777" w:rsidR="007A4445" w:rsidRPr="007A4445" w:rsidRDefault="007A4445" w:rsidP="007A4445"/>
    <w:p w14:paraId="5BA8E17B" w14:textId="77777777" w:rsidR="007A4445" w:rsidRDefault="007A4445" w:rsidP="007A4445">
      <w:pPr>
        <w:pStyle w:val="ENDSECTION"/>
      </w:pPr>
      <w:r>
        <w:t>END SECTION</w:t>
      </w:r>
    </w:p>
    <w:p w14:paraId="78DF1122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20A1434F" w14:textId="77777777" w:rsidR="007A4445" w:rsidRDefault="007A4445" w:rsidP="007A4445">
      <w:pPr>
        <w:pStyle w:val="Heading1"/>
      </w:pPr>
      <w:bookmarkStart w:id="10" w:name="_Toc209708076"/>
      <w:r>
        <w:lastRenderedPageBreak/>
        <w:t>Section 10</w:t>
      </w:r>
      <w:bookmarkEnd w:id="10"/>
    </w:p>
    <w:p w14:paraId="659FEE36" w14:textId="77777777" w:rsidR="007A4445" w:rsidRPr="007A4445" w:rsidRDefault="007A4445" w:rsidP="007A4445"/>
    <w:p w14:paraId="43827684" w14:textId="77777777" w:rsidR="008D6A2B" w:rsidRDefault="007A4445" w:rsidP="007A4445">
      <w:pPr>
        <w:pStyle w:val="ENDSECTION"/>
      </w:pPr>
      <w:r>
        <w:t>END SECTION</w:t>
      </w:r>
    </w:p>
    <w:p w14:paraId="7F098B2D" w14:textId="77777777" w:rsidR="008D6A2B" w:rsidRPr="008D6A2B" w:rsidRDefault="008D6A2B" w:rsidP="008D6A2B">
      <w:pPr>
        <w:sectPr w:rsidR="008D6A2B" w:rsidRPr="008D6A2B" w:rsidSect="00800766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2C2D4CC3" w14:textId="77777777" w:rsidR="00441C8D" w:rsidRDefault="00441C8D" w:rsidP="00441C8D">
      <w:pPr>
        <w:pStyle w:val="Heading1"/>
      </w:pPr>
      <w:bookmarkStart w:id="11" w:name="_Toc209440110"/>
      <w:bookmarkStart w:id="12" w:name="_Toc209708077"/>
      <w:r>
        <w:lastRenderedPageBreak/>
        <w:t xml:space="preserve">Template </w:t>
      </w:r>
      <w:bookmarkEnd w:id="11"/>
      <w:r>
        <w:t>Revision History</w:t>
      </w:r>
      <w:bookmarkEnd w:id="12"/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328"/>
        <w:gridCol w:w="6752"/>
      </w:tblGrid>
      <w:tr w:rsidR="0067241E" w:rsidRPr="005026AF" w14:paraId="0AD9B121" w14:textId="77777777" w:rsidTr="004A3A3C">
        <w:trPr>
          <w:cantSplit/>
          <w:tblHeader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</w:tcPr>
          <w:p w14:paraId="60E6A1CA" w14:textId="77777777" w:rsidR="0067241E" w:rsidRPr="005026AF" w:rsidRDefault="0067241E" w:rsidP="004A3A3C">
            <w:pPr>
              <w:pStyle w:val="TableCaption"/>
            </w:pPr>
            <w:r w:rsidRPr="00661023">
              <w:t>Table</w:t>
            </w:r>
            <w:r>
              <w:t xml:space="preserve">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0C529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 w:rsidR="000C5290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. Template information.</w:t>
            </w:r>
          </w:p>
        </w:tc>
      </w:tr>
      <w:tr w:rsidR="0067241E" w:rsidRPr="005026AF" w14:paraId="15A0394A" w14:textId="77777777" w:rsidTr="004A3A3C">
        <w:trPr>
          <w:cantSplit/>
          <w:tblHeader/>
          <w:jc w:val="center"/>
        </w:trPr>
        <w:tc>
          <w:tcPr>
            <w:tcW w:w="1651" w:type="pct"/>
            <w:shd w:val="clear" w:color="auto" w:fill="C2D2E8"/>
          </w:tcPr>
          <w:p w14:paraId="5C6D044C" w14:textId="77777777" w:rsidR="0067241E" w:rsidRPr="005026AF" w:rsidRDefault="0067241E" w:rsidP="004A3A3C">
            <w:pPr>
              <w:pStyle w:val="TableHeader"/>
            </w:pPr>
            <w:r>
              <w:t>Template Property</w:t>
            </w:r>
          </w:p>
        </w:tc>
        <w:tc>
          <w:tcPr>
            <w:tcW w:w="3349" w:type="pct"/>
            <w:shd w:val="clear" w:color="auto" w:fill="C2D2E8"/>
          </w:tcPr>
          <w:p w14:paraId="5D4AB21F" w14:textId="77777777" w:rsidR="0067241E" w:rsidRPr="005026AF" w:rsidRDefault="0067241E" w:rsidP="004A3A3C">
            <w:pPr>
              <w:pStyle w:val="TableHeader"/>
            </w:pPr>
            <w:r>
              <w:t>Information</w:t>
            </w:r>
          </w:p>
        </w:tc>
      </w:tr>
      <w:tr w:rsidR="0067241E" w:rsidRPr="005026AF" w14:paraId="433C04E8" w14:textId="77777777" w:rsidTr="0067241E">
        <w:trPr>
          <w:cantSplit/>
          <w:jc w:val="center"/>
        </w:trPr>
        <w:tc>
          <w:tcPr>
            <w:tcW w:w="1651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2802F" w14:textId="77777777" w:rsidR="0067241E" w:rsidRPr="005026AF" w:rsidRDefault="0067241E" w:rsidP="004A3A3C">
            <w:pPr>
              <w:pStyle w:val="TableBody"/>
            </w:pPr>
            <w:r>
              <w:t>Deliverable ID</w:t>
            </w:r>
          </w:p>
        </w:tc>
        <w:tc>
          <w:tcPr>
            <w:tcW w:w="334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BC5CAC" w14:textId="77777777" w:rsidR="0067241E" w:rsidRPr="005B5764" w:rsidRDefault="0067241E" w:rsidP="004A3A3C">
            <w:pPr>
              <w:pStyle w:val="TableBody"/>
            </w:pPr>
            <w:r>
              <w:t>Master Template (Cover)</w:t>
            </w:r>
          </w:p>
        </w:tc>
      </w:tr>
      <w:tr w:rsidR="0067241E" w:rsidRPr="005026AF" w14:paraId="55E04D4C" w14:textId="77777777" w:rsidTr="0067241E">
        <w:trPr>
          <w:cantSplit/>
          <w:jc w:val="center"/>
        </w:trPr>
        <w:tc>
          <w:tcPr>
            <w:tcW w:w="1651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0950AA0" w14:textId="77777777" w:rsidR="0067241E" w:rsidRDefault="0067241E" w:rsidP="004A3A3C">
            <w:pPr>
              <w:pStyle w:val="TableBody"/>
            </w:pPr>
            <w:r>
              <w:t>Body of Knowledge ID</w:t>
            </w:r>
          </w:p>
        </w:tc>
        <w:tc>
          <w:tcPr>
            <w:tcW w:w="334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C58DDE" w14:textId="77777777" w:rsidR="0067241E" w:rsidRPr="005B5764" w:rsidRDefault="0067241E" w:rsidP="004A3A3C">
            <w:pPr>
              <w:pStyle w:val="TableBody"/>
            </w:pPr>
            <w:r>
              <w:t>AIC.GEN.T001</w:t>
            </w:r>
          </w:p>
        </w:tc>
      </w:tr>
      <w:tr w:rsidR="0067241E" w:rsidRPr="005026AF" w14:paraId="056B45E4" w14:textId="77777777" w:rsidTr="004A3A3C">
        <w:trPr>
          <w:cantSplit/>
          <w:jc w:val="center"/>
        </w:trPr>
        <w:tc>
          <w:tcPr>
            <w:tcW w:w="5000" w:type="pct"/>
            <w:gridSpan w:val="2"/>
            <w:tcBorders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4" w:type="dxa"/>
              <w:right w:w="115" w:type="dxa"/>
            </w:tcMar>
          </w:tcPr>
          <w:p w14:paraId="190239AC" w14:textId="77777777" w:rsidR="0067241E" w:rsidRPr="005B5764" w:rsidRDefault="0067241E" w:rsidP="004A3A3C">
            <w:pPr>
              <w:pStyle w:val="TableNote"/>
            </w:pPr>
          </w:p>
        </w:tc>
      </w:tr>
    </w:tbl>
    <w:p w14:paraId="7F64FD76" w14:textId="77777777" w:rsidR="0067241E" w:rsidRPr="0067241E" w:rsidRDefault="0067241E" w:rsidP="0067241E">
      <w:pPr>
        <w:pStyle w:val="NoSpacing"/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155"/>
        <w:gridCol w:w="645"/>
        <w:gridCol w:w="1357"/>
        <w:gridCol w:w="1462"/>
        <w:gridCol w:w="5461"/>
      </w:tblGrid>
      <w:tr w:rsidR="00441C8D" w:rsidRPr="005026AF" w14:paraId="5BEF3486" w14:textId="77777777" w:rsidTr="004A3A3C">
        <w:trPr>
          <w:cantSplit/>
          <w:tblHeader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</w:tcPr>
          <w:p w14:paraId="605C9C90" w14:textId="77777777" w:rsidR="00441C8D" w:rsidRPr="002A7D27" w:rsidRDefault="00441C8D" w:rsidP="004A3A3C">
            <w:pPr>
              <w:pStyle w:val="TableCaption"/>
            </w:pPr>
            <w:r w:rsidRPr="00661023">
              <w:t>Table</w:t>
            </w:r>
            <w:r>
              <w:t xml:space="preserve">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0C5290"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 w:rsidR="000C5290">
              <w:rPr>
                <w:noProof/>
              </w:rPr>
              <w:t>2</w:t>
            </w:r>
            <w:r>
              <w:fldChar w:fldCharType="end"/>
            </w:r>
            <w:r>
              <w:rPr>
                <w:noProof/>
              </w:rPr>
              <w:t>. Template revision history.</w:t>
            </w:r>
          </w:p>
        </w:tc>
      </w:tr>
      <w:tr w:rsidR="00441C8D" w:rsidRPr="005026AF" w14:paraId="7EEEE2E5" w14:textId="77777777" w:rsidTr="004A3A3C">
        <w:trPr>
          <w:cantSplit/>
          <w:tblHeader/>
        </w:trPr>
        <w:tc>
          <w:tcPr>
            <w:tcW w:w="573" w:type="pct"/>
            <w:shd w:val="clear" w:color="auto" w:fill="C2D2E8"/>
          </w:tcPr>
          <w:p w14:paraId="02BEEE52" w14:textId="77777777" w:rsidR="00441C8D" w:rsidRDefault="00441C8D" w:rsidP="004A3A3C">
            <w:pPr>
              <w:pStyle w:val="TableHeader"/>
              <w:jc w:val="center"/>
            </w:pPr>
            <w:r>
              <w:t>Release</w:t>
            </w:r>
          </w:p>
        </w:tc>
        <w:tc>
          <w:tcPr>
            <w:tcW w:w="320" w:type="pct"/>
            <w:shd w:val="clear" w:color="auto" w:fill="C2D2E8"/>
          </w:tcPr>
          <w:p w14:paraId="71C97A01" w14:textId="77777777" w:rsidR="00441C8D" w:rsidRPr="005026AF" w:rsidRDefault="00441C8D" w:rsidP="004A3A3C">
            <w:pPr>
              <w:pStyle w:val="TableHeader"/>
              <w:jc w:val="center"/>
            </w:pPr>
            <w:r>
              <w:t>Rev.</w:t>
            </w:r>
          </w:p>
        </w:tc>
        <w:tc>
          <w:tcPr>
            <w:tcW w:w="673" w:type="pct"/>
            <w:shd w:val="clear" w:color="auto" w:fill="C2D2E8"/>
          </w:tcPr>
          <w:p w14:paraId="595A7DBD" w14:textId="77777777" w:rsidR="00441C8D" w:rsidRDefault="00441C8D" w:rsidP="004A3A3C">
            <w:pPr>
              <w:pStyle w:val="TableHeader"/>
              <w:jc w:val="center"/>
            </w:pPr>
            <w:r>
              <w:t>Date</w:t>
            </w:r>
          </w:p>
        </w:tc>
        <w:tc>
          <w:tcPr>
            <w:tcW w:w="725" w:type="pct"/>
            <w:shd w:val="clear" w:color="auto" w:fill="C2D2E8"/>
          </w:tcPr>
          <w:p w14:paraId="7F969280" w14:textId="77777777" w:rsidR="00441C8D" w:rsidRPr="005026AF" w:rsidRDefault="00441C8D" w:rsidP="004A3A3C">
            <w:pPr>
              <w:pStyle w:val="TableHeader"/>
              <w:jc w:val="center"/>
            </w:pPr>
            <w:r>
              <w:t>Author</w:t>
            </w:r>
          </w:p>
        </w:tc>
        <w:tc>
          <w:tcPr>
            <w:tcW w:w="2709" w:type="pct"/>
            <w:shd w:val="clear" w:color="auto" w:fill="C2D2E8"/>
          </w:tcPr>
          <w:p w14:paraId="4E7F2658" w14:textId="77777777" w:rsidR="00441C8D" w:rsidRDefault="00441C8D" w:rsidP="004A3A3C">
            <w:pPr>
              <w:pStyle w:val="TableHeader"/>
            </w:pPr>
            <w:r>
              <w:t>Comment</w:t>
            </w:r>
          </w:p>
        </w:tc>
      </w:tr>
      <w:tr w:rsidR="00441C8D" w:rsidRPr="005026AF" w14:paraId="684A110E" w14:textId="77777777" w:rsidTr="004A3A3C">
        <w:trPr>
          <w:cantSplit/>
        </w:trPr>
        <w:sdt>
          <w:sdtPr>
            <w:alias w:val="Status"/>
            <w:tag w:val="Status"/>
            <w:id w:val="-1074656121"/>
            <w:placeholder>
              <w:docPart w:val="211BFBBAACC54CB0807ED40829BD6BFB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2D835EBB" w14:textId="77777777" w:rsidR="00441C8D" w:rsidRDefault="00441C8D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23D6095F" w14:textId="77777777" w:rsidR="00441C8D" w:rsidRDefault="00441C8D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-231772318"/>
            <w:placeholder>
              <w:docPart w:val="B7B210CE36794145AF92148813A30018"/>
            </w:placeholder>
            <w:date w:fullDate="2024-01-18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65324864" w14:textId="77777777" w:rsidR="00441C8D" w:rsidRDefault="00964B23" w:rsidP="004A3A3C">
                <w:pPr>
                  <w:pStyle w:val="TableBody"/>
                  <w:jc w:val="center"/>
                </w:pPr>
                <w:r>
                  <w:t>2024.01.18</w:t>
                </w:r>
              </w:p>
            </w:tc>
          </w:sdtContent>
        </w:sdt>
        <w:tc>
          <w:tcPr>
            <w:tcW w:w="725" w:type="pct"/>
            <w:vAlign w:val="center"/>
          </w:tcPr>
          <w:p w14:paraId="55101E16" w14:textId="77777777" w:rsidR="00441C8D" w:rsidRDefault="00441C8D" w:rsidP="004A3A3C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665F1233" w14:textId="77777777" w:rsidR="00441C8D" w:rsidRDefault="00441C8D" w:rsidP="004A3A3C">
            <w:pPr>
              <w:pStyle w:val="TableBody"/>
            </w:pPr>
            <w:r>
              <w:t>Initial release.</w:t>
            </w:r>
          </w:p>
        </w:tc>
      </w:tr>
      <w:tr w:rsidR="00441C8D" w:rsidRPr="005026AF" w14:paraId="79AA1C6F" w14:textId="77777777" w:rsidTr="004A3A3C">
        <w:trPr>
          <w:cantSplit/>
        </w:trPr>
        <w:sdt>
          <w:sdtPr>
            <w:alias w:val="Status"/>
            <w:tag w:val="Status"/>
            <w:id w:val="1607383304"/>
            <w:placeholder>
              <w:docPart w:val="DA7300ADB4A042CD946041969CDA3195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7C7D40D1" w14:textId="77777777" w:rsidR="00441C8D" w:rsidRDefault="00441C8D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C2C7FFE" w14:textId="77777777" w:rsidR="00441C8D" w:rsidRDefault="00441C8D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-663545742"/>
            <w:placeholder>
              <w:docPart w:val="4D205A43AF3C4996A6B2AA34238ED8B2"/>
            </w:placeholder>
            <w:date w:fullDate="2025-03-05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02372D09" w14:textId="77777777" w:rsidR="00441C8D" w:rsidRDefault="00441C8D" w:rsidP="004A3A3C">
                <w:pPr>
                  <w:pStyle w:val="TableBody"/>
                  <w:jc w:val="center"/>
                </w:pPr>
                <w:r>
                  <w:t>2025.03.05</w:t>
                </w:r>
              </w:p>
            </w:tc>
          </w:sdtContent>
        </w:sdt>
        <w:tc>
          <w:tcPr>
            <w:tcW w:w="725" w:type="pct"/>
            <w:vAlign w:val="center"/>
          </w:tcPr>
          <w:p w14:paraId="19C76C31" w14:textId="77777777" w:rsidR="00441C8D" w:rsidRDefault="00441C8D" w:rsidP="004A3A3C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128E56F1" w14:textId="77777777" w:rsidR="00441C8D" w:rsidRDefault="00441C8D" w:rsidP="004A3A3C">
            <w:pPr>
              <w:pStyle w:val="TableBody"/>
            </w:pPr>
            <w:r>
              <w:t>Updated with AIC branding.</w:t>
            </w:r>
          </w:p>
        </w:tc>
      </w:tr>
      <w:tr w:rsidR="00441C8D" w:rsidRPr="005026AF" w14:paraId="326A6319" w14:textId="77777777" w:rsidTr="004A3A3C">
        <w:trPr>
          <w:cantSplit/>
        </w:trPr>
        <w:sdt>
          <w:sdtPr>
            <w:alias w:val="Status"/>
            <w:tag w:val="Status"/>
            <w:id w:val="1095836541"/>
            <w:placeholder>
              <w:docPart w:val="FDBC8A8575EE4F4C800912511DDCDC56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0E11DA12" w14:textId="77777777" w:rsidR="00441C8D" w:rsidRDefault="00441C8D" w:rsidP="00441C8D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5DE78EDF" w14:textId="77777777" w:rsidR="00441C8D" w:rsidRDefault="00441C8D" w:rsidP="00441C8D">
            <w:pPr>
              <w:pStyle w:val="TableBody"/>
              <w:jc w:val="center"/>
            </w:pPr>
            <w:r>
              <w:t>02</w:t>
            </w:r>
          </w:p>
        </w:tc>
        <w:sdt>
          <w:sdtPr>
            <w:id w:val="442583374"/>
            <w:placeholder>
              <w:docPart w:val="7D76E58CF9F74E339545A3E573E7C525"/>
            </w:placeholder>
            <w:date w:fullDate="2025-09-25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1760F2E8" w14:textId="77777777" w:rsidR="00441C8D" w:rsidRDefault="00441C8D" w:rsidP="00441C8D">
                <w:pPr>
                  <w:pStyle w:val="TableBody"/>
                  <w:jc w:val="center"/>
                </w:pPr>
                <w:r>
                  <w:t>2025.09.25</w:t>
                </w:r>
              </w:p>
            </w:tc>
          </w:sdtContent>
        </w:sdt>
        <w:tc>
          <w:tcPr>
            <w:tcW w:w="725" w:type="pct"/>
            <w:vAlign w:val="center"/>
          </w:tcPr>
          <w:p w14:paraId="7D53655A" w14:textId="77777777" w:rsidR="00441C8D" w:rsidRDefault="00441C8D" w:rsidP="00441C8D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03641AF2" w14:textId="77777777" w:rsidR="00441C8D" w:rsidRDefault="00441C8D" w:rsidP="00441C8D">
            <w:pPr>
              <w:pStyle w:val="TableBody"/>
            </w:pPr>
            <w:r>
              <w:t xml:space="preserve">Updated per </w:t>
            </w:r>
            <w:r w:rsidR="00F411DB">
              <w:t>2025.09.25</w:t>
            </w:r>
            <w:r>
              <w:t xml:space="preserve"> style guide.</w:t>
            </w:r>
          </w:p>
        </w:tc>
      </w:tr>
      <w:tr w:rsidR="00441C8D" w:rsidRPr="005026AF" w14:paraId="1C0065E9" w14:textId="77777777" w:rsidTr="004A3A3C">
        <w:trPr>
          <w:cantSplit/>
        </w:trPr>
        <w:sdt>
          <w:sdtPr>
            <w:alias w:val="Status"/>
            <w:tag w:val="Status"/>
            <w:id w:val="369579844"/>
            <w:placeholder>
              <w:docPart w:val="D85B1A775E844DD08572AFC759D83066"/>
            </w:placeholder>
            <w:showingPlcHdr/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EndPr/>
          <w:sdtContent>
            <w:tc>
              <w:tcPr>
                <w:tcW w:w="573" w:type="pct"/>
                <w:vAlign w:val="center"/>
              </w:tcPr>
              <w:p w14:paraId="36687DDD" w14:textId="77777777" w:rsidR="00441C8D" w:rsidRDefault="00441C8D" w:rsidP="00441C8D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61B16192" w14:textId="77777777" w:rsidR="00441C8D" w:rsidRDefault="00441C8D" w:rsidP="00441C8D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292960658"/>
            <w:placeholder>
              <w:docPart w:val="D02B2F9D5F3B42C290D06CC3281179A9"/>
            </w:placeholder>
            <w:showingPlcHdr/>
            <w:date w:fullDate="2025-09-12T00:00:00Z">
              <w:dateFormat w:val="yyyy.MM.dd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673" w:type="pct"/>
                <w:vAlign w:val="center"/>
              </w:tcPr>
              <w:p w14:paraId="6CF91985" w14:textId="77777777" w:rsidR="00441C8D" w:rsidRDefault="00441C8D" w:rsidP="00441C8D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725" w:type="pct"/>
            <w:vAlign w:val="center"/>
          </w:tcPr>
          <w:p w14:paraId="2B54EA58" w14:textId="77777777" w:rsidR="00441C8D" w:rsidRDefault="00441C8D" w:rsidP="00441C8D">
            <w:pPr>
              <w:pStyle w:val="TableBody"/>
              <w:jc w:val="center"/>
            </w:pPr>
            <w:r>
              <w:t>Last, First</w:t>
            </w:r>
          </w:p>
        </w:tc>
        <w:tc>
          <w:tcPr>
            <w:tcW w:w="2709" w:type="pct"/>
            <w:vAlign w:val="center"/>
          </w:tcPr>
          <w:p w14:paraId="73AF0284" w14:textId="77777777" w:rsidR="00441C8D" w:rsidRDefault="00441C8D" w:rsidP="00441C8D">
            <w:pPr>
              <w:pStyle w:val="TableBody"/>
            </w:pPr>
          </w:p>
        </w:tc>
      </w:tr>
      <w:tr w:rsidR="00441C8D" w:rsidRPr="005026AF" w14:paraId="307E153E" w14:textId="77777777" w:rsidTr="004A3A3C">
        <w:trPr>
          <w:cantSplit/>
        </w:trPr>
        <w:tc>
          <w:tcPr>
            <w:tcW w:w="5000" w:type="pct"/>
            <w:gridSpan w:val="5"/>
            <w:tcBorders>
              <w:left w:val="nil"/>
              <w:bottom w:val="nil"/>
              <w:right w:val="nil"/>
            </w:tcBorders>
          </w:tcPr>
          <w:p w14:paraId="56525B1C" w14:textId="77777777" w:rsidR="00441C8D" w:rsidRPr="005026AF" w:rsidRDefault="00441C8D" w:rsidP="00441C8D">
            <w:pPr>
              <w:pStyle w:val="TableNote"/>
            </w:pPr>
          </w:p>
        </w:tc>
      </w:tr>
    </w:tbl>
    <w:p w14:paraId="7001BDB8" w14:textId="77777777" w:rsidR="008D6A2B" w:rsidRPr="008D6A2B" w:rsidRDefault="00441C8D" w:rsidP="00441C8D">
      <w:pPr>
        <w:pStyle w:val="ENDSECTION"/>
      </w:pPr>
      <w:r>
        <w:t>END SECTION</w:t>
      </w:r>
    </w:p>
    <w:sectPr w:rsidR="008D6A2B" w:rsidRPr="008D6A2B" w:rsidSect="00800766">
      <w:pgSz w:w="12240" w:h="15840"/>
      <w:pgMar w:top="720" w:right="1080" w:bottom="720" w:left="1080" w:header="432" w:footer="288" w:gutter="0"/>
      <w:pgBorders w:offsetFrom="page">
        <w:top w:val="single" w:sz="4" w:space="24" w:color="808080" w:themeColor="background1" w:themeShade="80"/>
        <w:left w:val="single" w:sz="4" w:space="24" w:color="808080" w:themeColor="background1" w:themeShade="80"/>
        <w:bottom w:val="single" w:sz="4" w:space="24" w:color="808080" w:themeColor="background1" w:themeShade="80"/>
        <w:right w:val="single" w:sz="4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4E93" w14:textId="77777777" w:rsidR="000C5290" w:rsidRDefault="000C5290" w:rsidP="00706513">
      <w:pPr>
        <w:spacing w:after="0" w:line="240" w:lineRule="auto"/>
      </w:pPr>
      <w:r>
        <w:separator/>
      </w:r>
    </w:p>
  </w:endnote>
  <w:endnote w:type="continuationSeparator" w:id="0">
    <w:p w14:paraId="08FFCC8A" w14:textId="77777777" w:rsidR="000C5290" w:rsidRDefault="000C5290" w:rsidP="0070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59F4C" w14:textId="77777777" w:rsidR="0008230A" w:rsidRDefault="0008230A" w:rsidP="0008230A">
    <w:pPr>
      <w:pStyle w:val="NoSpacing"/>
    </w:pPr>
  </w:p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3605"/>
      <w:gridCol w:w="3606"/>
      <w:gridCol w:w="3949"/>
    </w:tblGrid>
    <w:tr w:rsidR="0000327C" w:rsidRPr="0093292E" w14:paraId="2B1CC3FF" w14:textId="77777777" w:rsidTr="00E93346">
      <w:trPr>
        <w:trHeight w:hRule="exact" w:val="797"/>
        <w:jc w:val="center"/>
      </w:trPr>
      <w:tc>
        <w:tcPr>
          <w:tcW w:w="1667" w:type="pct"/>
        </w:tcPr>
        <w:p w14:paraId="507D2EAE" w14:textId="77777777" w:rsidR="0000327C" w:rsidRPr="0093292E" w:rsidRDefault="0000327C" w:rsidP="0000327C">
          <w:pPr>
            <w:pStyle w:val="Foo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t>16</w:t>
            </w:r>
          </w:fldSimple>
        </w:p>
      </w:tc>
      <w:tc>
        <w:tcPr>
          <w:tcW w:w="1667" w:type="pct"/>
        </w:tcPr>
        <w:p w14:paraId="6D749DA7" w14:textId="77777777" w:rsidR="0000327C" w:rsidRPr="0093292E" w:rsidRDefault="007F09E3" w:rsidP="00E93346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39F94592" wp14:editId="2AEECDD4">
                <wp:extent cx="1160804" cy="440304"/>
                <wp:effectExtent l="0" t="0" r="1270" b="0"/>
                <wp:docPr id="746772833" name="Picture 746772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772833" name="Picture 7467728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462" cy="454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</w:tcPr>
        <w:p w14:paraId="2DD104B5" w14:textId="77777777" w:rsidR="008D2022" w:rsidRDefault="000C5290" w:rsidP="00147CB8">
          <w:pPr>
            <w:pStyle w:val="FooterRight"/>
          </w:pPr>
          <w:fldSimple w:instr=" DOCPROPERTY  &quot;File Name&quot;  \* MERGEFORMAT ">
            <w:r>
              <w:t>7#.####_[RlsePkg]_[Deliverable]_YYYYMMDD</w:t>
            </w:r>
          </w:fldSimple>
        </w:p>
        <w:p w14:paraId="46AE631A" w14:textId="77777777" w:rsidR="0000327C" w:rsidRPr="00147CB8" w:rsidRDefault="00B52ADB" w:rsidP="00147CB8">
          <w:pPr>
            <w:pStyle w:val="FooterRight"/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 w:rsidR="008D2022"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0C5290">
            <w:rPr>
              <w:color w:val="A6A6A6" w:themeColor="background1" w:themeShade="A6"/>
              <w:sz w:val="18"/>
              <w:szCs w:val="20"/>
            </w:rPr>
            <w:t>AA.BBB.C999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</w:p>
      </w:tc>
    </w:tr>
  </w:tbl>
  <w:p w14:paraId="0997E887" w14:textId="77777777" w:rsidR="0000327C" w:rsidRDefault="0000327C">
    <w:pPr>
      <w:pStyle w:val="Footer"/>
    </w:pPr>
  </w:p>
  <w:p w14:paraId="23C0432F" w14:textId="77777777" w:rsidR="00E93346" w:rsidRDefault="00E933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73D2" w14:textId="77777777" w:rsidR="0008230A" w:rsidRDefault="0008230A"/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4320"/>
      <w:gridCol w:w="2521"/>
      <w:gridCol w:w="4319"/>
    </w:tblGrid>
    <w:tr w:rsidR="00E7154F" w:rsidRPr="0093292E" w14:paraId="3660D952" w14:textId="77777777" w:rsidTr="00055A47">
      <w:trPr>
        <w:trHeight w:hRule="exact" w:val="797"/>
        <w:jc w:val="center"/>
      </w:trPr>
      <w:tc>
        <w:tcPr>
          <w:tcW w:w="1935" w:type="pct"/>
        </w:tcPr>
        <w:p w14:paraId="0C862678" w14:textId="77777777" w:rsidR="008D2022" w:rsidRDefault="000C5290" w:rsidP="008D2022">
          <w:pPr>
            <w:pStyle w:val="Footer"/>
          </w:pPr>
          <w:fldSimple w:instr=" DOCPROPERTY  &quot;File Name&quot;  \* MERGEFORMAT ">
            <w:r>
              <w:t>7#.####_[RlsePkg]_[Deliverable]_YYYYMMDD</w:t>
            </w:r>
          </w:fldSimple>
        </w:p>
        <w:p w14:paraId="117E81A5" w14:textId="77777777" w:rsidR="00E7154F" w:rsidRPr="008D2022" w:rsidRDefault="008D2022" w:rsidP="00541B31">
          <w:pPr>
            <w:pStyle w:val="Footer"/>
            <w:tabs>
              <w:tab w:val="clear" w:pos="4680"/>
              <w:tab w:val="clear" w:pos="9360"/>
              <w:tab w:val="left" w:pos="3332"/>
            </w:tabs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0C5290">
            <w:rPr>
              <w:color w:val="A6A6A6" w:themeColor="background1" w:themeShade="A6"/>
              <w:sz w:val="18"/>
              <w:szCs w:val="20"/>
            </w:rPr>
            <w:t>AA.BBB.C999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  <w:r w:rsidR="00541B31">
            <w:rPr>
              <w:color w:val="A6A6A6" w:themeColor="background1" w:themeShade="A6"/>
              <w:sz w:val="18"/>
              <w:szCs w:val="20"/>
            </w:rPr>
            <w:tab/>
          </w:r>
        </w:p>
      </w:tc>
      <w:tc>
        <w:tcPr>
          <w:tcW w:w="1129" w:type="pct"/>
        </w:tcPr>
        <w:p w14:paraId="3D404553" w14:textId="77777777" w:rsidR="00E7154F" w:rsidRPr="0093292E" w:rsidRDefault="007F09E3" w:rsidP="00055A47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265B050D" wp14:editId="0CDD7EB2">
                <wp:extent cx="1076325" cy="408260"/>
                <wp:effectExtent l="0" t="0" r="0" b="0"/>
                <wp:docPr id="1734575621" name="Picture 1734575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575621" name="Picture 17345756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8744" cy="4205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35" w:type="pct"/>
        </w:tcPr>
        <w:p w14:paraId="65B04556" w14:textId="77777777" w:rsidR="00E7154F" w:rsidRPr="0093292E" w:rsidRDefault="00E7154F" w:rsidP="00E7154F">
          <w:pPr>
            <w:pStyle w:val="Footer"/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 w:rsidR="00F023E3">
            <w:t xml:space="preserve"> of </w:t>
          </w:r>
          <w:fldSimple w:instr=" NUMPAGES   \* MERGEFORMAT ">
            <w:r w:rsidR="00F023E3">
              <w:rPr>
                <w:noProof/>
              </w:rPr>
              <w:t>15</w:t>
            </w:r>
          </w:fldSimple>
        </w:p>
      </w:tc>
    </w:tr>
  </w:tbl>
  <w:p w14:paraId="3C7DF9E7" w14:textId="77777777" w:rsidR="00212B56" w:rsidRDefault="00212B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35E6A" w14:textId="77777777" w:rsidR="00847C35" w:rsidRDefault="00847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FB0C" w14:textId="77777777" w:rsidR="000C5290" w:rsidRDefault="000C5290" w:rsidP="00706513">
      <w:pPr>
        <w:spacing w:after="0" w:line="240" w:lineRule="auto"/>
      </w:pPr>
      <w:r>
        <w:separator/>
      </w:r>
    </w:p>
  </w:footnote>
  <w:footnote w:type="continuationSeparator" w:id="0">
    <w:p w14:paraId="36390AFD" w14:textId="77777777" w:rsidR="000C5290" w:rsidRDefault="000C5290" w:rsidP="0070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721"/>
      <w:gridCol w:w="5310"/>
    </w:tblGrid>
    <w:tr w:rsidR="0000327C" w:rsidRPr="001A746D" w14:paraId="0EF046A0" w14:textId="77777777" w:rsidTr="00E93346">
      <w:trPr>
        <w:trHeight w:hRule="exact" w:val="1109"/>
        <w:jc w:val="center"/>
      </w:trPr>
      <w:tc>
        <w:tcPr>
          <w:tcW w:w="2298" w:type="pct"/>
          <w:vAlign w:val="bottom"/>
        </w:tcPr>
        <w:p w14:paraId="07770E5C" w14:textId="77777777" w:rsidR="0000327C" w:rsidRPr="00305C08" w:rsidRDefault="000C5290" w:rsidP="0000327C">
          <w:pPr>
            <w:pStyle w:val="Header"/>
          </w:pPr>
          <w:fldSimple w:instr=" DOCPROPERTY  &quot;Project Name&quot;  \* MERGEFORMAT ">
            <w:r>
              <w:t>[ABYZ Project Name]</w:t>
            </w:r>
          </w:fldSimple>
        </w:p>
        <w:p w14:paraId="7D6E8A6D" w14:textId="77777777" w:rsidR="0000327C" w:rsidRPr="00305C08" w:rsidRDefault="000C5290" w:rsidP="0000327C">
          <w:pPr>
            <w:pStyle w:val="Header"/>
          </w:pPr>
          <w:fldSimple w:instr=" DOCPROPERTY  &quot;Project Number&quot;  \* MERGEFORMAT ">
            <w:r>
              <w:t>[ABYZ Project Number]</w:t>
            </w:r>
          </w:fldSimple>
        </w:p>
        <w:p w14:paraId="14C181D8" w14:textId="77777777" w:rsidR="0000327C" w:rsidRPr="00305C08" w:rsidRDefault="000C5290" w:rsidP="0000327C">
          <w:pPr>
            <w:pStyle w:val="Header"/>
          </w:pPr>
          <w:fldSimple w:instr=" DOCPROPERTY  &quot;End Customer&quot;  \* MERGEFORMAT ">
            <w:r>
              <w:t>[ABYZ End Customer]</w:t>
            </w:r>
          </w:fldSimple>
        </w:p>
        <w:p w14:paraId="5E9EF3E3" w14:textId="77777777" w:rsidR="0000327C" w:rsidRPr="008B4B91" w:rsidRDefault="000C5290" w:rsidP="0000327C">
          <w:pPr>
            <w:pStyle w:val="Header"/>
          </w:pPr>
          <w:fldSimple w:instr=" DOCPROPERTY  &quot;Site Name&quot;  \* MERGEFORMAT ">
            <w:r>
              <w:t>[ABYZ Site Name]</w:t>
            </w:r>
          </w:fldSimple>
        </w:p>
      </w:tc>
      <w:tc>
        <w:tcPr>
          <w:tcW w:w="323" w:type="pct"/>
          <w:vAlign w:val="bottom"/>
        </w:tcPr>
        <w:p w14:paraId="12FF430E" w14:textId="77777777" w:rsidR="0000327C" w:rsidRPr="0093292E" w:rsidRDefault="0000327C" w:rsidP="0000327C">
          <w:pPr>
            <w:pStyle w:val="Header"/>
            <w:jc w:val="center"/>
          </w:pPr>
        </w:p>
      </w:tc>
      <w:tc>
        <w:tcPr>
          <w:tcW w:w="2379" w:type="pct"/>
          <w:vAlign w:val="bottom"/>
        </w:tcPr>
        <w:p w14:paraId="65BC1FAA" w14:textId="77777777" w:rsidR="00767FAC" w:rsidRPr="00AB367B" w:rsidRDefault="00E4478C" w:rsidP="0000327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"Document Name"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C5290">
            <w:t>Error! Unknown document property name.</w:t>
          </w:r>
          <w:r w:rsidRPr="00AB367B">
            <w:rPr>
              <w:b w:val="0"/>
              <w:bCs w:val="0"/>
            </w:rPr>
            <w:fldChar w:fldCharType="end"/>
          </w:r>
        </w:p>
        <w:p w14:paraId="7D17A3B5" w14:textId="77777777" w:rsidR="0000327C" w:rsidRPr="001A746D" w:rsidRDefault="000C5290" w:rsidP="0000327C">
          <w:pPr>
            <w:pStyle w:val="HeaderRight"/>
          </w:pPr>
          <w:fldSimple w:instr=" STYLEREF  &quot;Heading 1&quot;  \* MERGEFORMAT ">
            <w:r>
              <w:rPr>
                <w:noProof/>
              </w:rPr>
              <w:t>Table of Contents</w:t>
            </w:r>
          </w:fldSimple>
        </w:p>
      </w:tc>
    </w:tr>
  </w:tbl>
  <w:p w14:paraId="32D222F2" w14:textId="77777777" w:rsidR="0000327C" w:rsidRDefault="000032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6031"/>
    </w:tblGrid>
    <w:tr w:rsidR="0040481C" w:rsidRPr="001A746D" w14:paraId="265B8577" w14:textId="77777777" w:rsidTr="0040481C">
      <w:trPr>
        <w:trHeight w:hRule="exact" w:val="1109"/>
        <w:jc w:val="center"/>
      </w:trPr>
      <w:tc>
        <w:tcPr>
          <w:tcW w:w="2298" w:type="pct"/>
          <w:vAlign w:val="bottom"/>
        </w:tcPr>
        <w:p w14:paraId="2C077413" w14:textId="77777777" w:rsidR="00BF11D7" w:rsidRPr="00305C08" w:rsidRDefault="000C5290" w:rsidP="00BF11D7">
          <w:pPr>
            <w:pStyle w:val="Header"/>
          </w:pPr>
          <w:fldSimple w:instr=" DOCPROPERTY  &quot;End Customer&quot;  \* MERGEFORMAT ">
            <w:r>
              <w:t>[ABYZ End Customer]</w:t>
            </w:r>
          </w:fldSimple>
        </w:p>
        <w:p w14:paraId="34FCC97B" w14:textId="77777777" w:rsidR="0040481C" w:rsidRPr="00305C08" w:rsidRDefault="000C5290" w:rsidP="00357FC7">
          <w:pPr>
            <w:pStyle w:val="Header"/>
          </w:pPr>
          <w:fldSimple w:instr=" DOCPROPERTY  &quot;Project Name&quot;  \* MERGEFORMAT ">
            <w:r>
              <w:t>[ABYZ Project Name]</w:t>
            </w:r>
          </w:fldSimple>
        </w:p>
        <w:p w14:paraId="60CA3F96" w14:textId="77777777" w:rsidR="0040481C" w:rsidRPr="00305C08" w:rsidRDefault="000C5290" w:rsidP="00357FC7">
          <w:pPr>
            <w:pStyle w:val="Header"/>
          </w:pPr>
          <w:fldSimple w:instr=" DOCPROPERTY  &quot;Project Number&quot;  \* MERGEFORMAT ">
            <w:r>
              <w:t>[ABYZ Project Number]</w:t>
            </w:r>
          </w:fldSimple>
        </w:p>
        <w:p w14:paraId="49F63768" w14:textId="77777777" w:rsidR="0040481C" w:rsidRPr="008B4B91" w:rsidRDefault="000C5290" w:rsidP="00357FC7">
          <w:pPr>
            <w:pStyle w:val="Header"/>
          </w:pPr>
          <w:fldSimple w:instr=" DOCPROPERTY  &quot;Site Name&quot;  \* MERGEFORMAT ">
            <w:r>
              <w:t>[ABYZ Site Name]</w:t>
            </w:r>
          </w:fldSimple>
        </w:p>
      </w:tc>
      <w:tc>
        <w:tcPr>
          <w:tcW w:w="2702" w:type="pct"/>
          <w:vAlign w:val="bottom"/>
        </w:tcPr>
        <w:p w14:paraId="05B8696D" w14:textId="77777777" w:rsidR="0040481C" w:rsidRPr="00AB367B" w:rsidRDefault="0040481C" w:rsidP="00767FA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 w:rsidR="00847C35">
            <w:rPr>
              <w:b w:val="0"/>
              <w:bCs w:val="0"/>
            </w:rPr>
            <w:instrText>Release Package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C5290">
            <w:rPr>
              <w:b w:val="0"/>
              <w:bCs w:val="0"/>
            </w:rPr>
            <w:t>[ABYZ Release Package]</w:t>
          </w:r>
          <w:r w:rsidRPr="00AB367B">
            <w:rPr>
              <w:b w:val="0"/>
              <w:bCs w:val="0"/>
            </w:rPr>
            <w:fldChar w:fldCharType="end"/>
          </w:r>
        </w:p>
        <w:p w14:paraId="0EB12982" w14:textId="77777777" w:rsidR="00847C35" w:rsidRPr="00AB367B" w:rsidRDefault="00847C35" w:rsidP="00847C35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>
            <w:rPr>
              <w:b w:val="0"/>
              <w:bCs w:val="0"/>
            </w:rPr>
            <w:instrText>Deliverable ID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C5290">
            <w:rPr>
              <w:b w:val="0"/>
              <w:bCs w:val="0"/>
            </w:rPr>
            <w:t>[ABYZ Deliverable ID]</w:t>
          </w:r>
          <w:r w:rsidRPr="00AB367B">
            <w:rPr>
              <w:b w:val="0"/>
              <w:bCs w:val="0"/>
            </w:rPr>
            <w:fldChar w:fldCharType="end"/>
          </w:r>
        </w:p>
        <w:p w14:paraId="3D920877" w14:textId="7A622171" w:rsidR="0040481C" w:rsidRPr="001A746D" w:rsidRDefault="001236B3" w:rsidP="001A746D">
          <w:pPr>
            <w:pStyle w:val="HeaderRight"/>
          </w:pPr>
          <w:fldSimple w:instr=" STYLEREF  &quot;Heading 1&quot;  \* MERGEFORMAT ">
            <w:r w:rsidR="00C8186C">
              <w:rPr>
                <w:noProof/>
              </w:rPr>
              <w:t>Table of Contents</w:t>
            </w:r>
          </w:fldSimple>
        </w:p>
      </w:tc>
    </w:tr>
  </w:tbl>
  <w:p w14:paraId="201BDD9B" w14:textId="77777777" w:rsidR="0093292E" w:rsidRDefault="009329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86D" w14:textId="77777777" w:rsidR="00847C35" w:rsidRDefault="00847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5DB"/>
    <w:multiLevelType w:val="multilevel"/>
    <w:tmpl w:val="5EA088CC"/>
    <w:numStyleLink w:val="Multi-ListNumber"/>
  </w:abstractNum>
  <w:abstractNum w:abstractNumId="1" w15:restartNumberingAfterBreak="0">
    <w:nsid w:val="03AD30FD"/>
    <w:multiLevelType w:val="multilevel"/>
    <w:tmpl w:val="6746410C"/>
    <w:numStyleLink w:val="Multi-ListBulletH4"/>
  </w:abstractNum>
  <w:abstractNum w:abstractNumId="2" w15:restartNumberingAfterBreak="0">
    <w:nsid w:val="072A168E"/>
    <w:multiLevelType w:val="multilevel"/>
    <w:tmpl w:val="BDA01A36"/>
    <w:numStyleLink w:val="Multi-ListTableListBullet"/>
  </w:abstractNum>
  <w:abstractNum w:abstractNumId="3" w15:restartNumberingAfterBreak="0">
    <w:nsid w:val="097E4E13"/>
    <w:multiLevelType w:val="multilevel"/>
    <w:tmpl w:val="5D5283F2"/>
    <w:lvl w:ilvl="0">
      <w:start w:val="1"/>
      <w:numFmt w:val="decimal"/>
      <w:pStyle w:val="ListNumber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" w15:restartNumberingAfterBreak="0">
    <w:nsid w:val="0A121215"/>
    <w:multiLevelType w:val="multilevel"/>
    <w:tmpl w:val="7396CFCA"/>
    <w:numStyleLink w:val="Multi-ListNumberH4"/>
  </w:abstractNum>
  <w:abstractNum w:abstractNumId="5" w15:restartNumberingAfterBreak="0">
    <w:nsid w:val="0E063AF5"/>
    <w:multiLevelType w:val="multilevel"/>
    <w:tmpl w:val="3836F582"/>
    <w:numStyleLink w:val="Multi-ListBullet"/>
  </w:abstractNum>
  <w:abstractNum w:abstractNumId="6" w15:restartNumberingAfterBreak="0">
    <w:nsid w:val="0E592912"/>
    <w:multiLevelType w:val="multilevel"/>
    <w:tmpl w:val="7396CFCA"/>
    <w:styleLink w:val="Multi-ListNumberH4"/>
    <w:lvl w:ilvl="0">
      <w:start w:val="1"/>
      <w:numFmt w:val="decimal"/>
      <w:lvlText w:val="%1)"/>
      <w:lvlJc w:val="left"/>
      <w:pPr>
        <w:ind w:left="109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1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699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87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5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7" w15:restartNumberingAfterBreak="0">
    <w:nsid w:val="11F34B5A"/>
    <w:multiLevelType w:val="multilevel"/>
    <w:tmpl w:val="A0845C60"/>
    <w:numStyleLink w:val="Multi-ListHeading"/>
  </w:abstractNum>
  <w:abstractNum w:abstractNumId="8" w15:restartNumberingAfterBreak="0">
    <w:nsid w:val="16377367"/>
    <w:multiLevelType w:val="multilevel"/>
    <w:tmpl w:val="6746410C"/>
    <w:styleLink w:val="Multi-ListBulletH4"/>
    <w:lvl w:ilvl="0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11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99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987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75" w:hanging="288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421E0C"/>
    <w:multiLevelType w:val="multilevel"/>
    <w:tmpl w:val="5EA088CC"/>
    <w:numStyleLink w:val="Multi-ListNumber"/>
  </w:abstractNum>
  <w:abstractNum w:abstractNumId="10" w15:restartNumberingAfterBreak="0">
    <w:nsid w:val="17844C96"/>
    <w:multiLevelType w:val="multilevel"/>
    <w:tmpl w:val="6746410C"/>
    <w:numStyleLink w:val="Multi-ListBulletH4"/>
  </w:abstractNum>
  <w:abstractNum w:abstractNumId="11" w15:restartNumberingAfterBreak="0">
    <w:nsid w:val="17D04A61"/>
    <w:multiLevelType w:val="multilevel"/>
    <w:tmpl w:val="3FD674C4"/>
    <w:numStyleLink w:val="Multi-ListTableLineItem"/>
  </w:abstractNum>
  <w:abstractNum w:abstractNumId="12" w15:restartNumberingAfterBreak="0">
    <w:nsid w:val="21D233DB"/>
    <w:multiLevelType w:val="multilevel"/>
    <w:tmpl w:val="5EA088CC"/>
    <w:numStyleLink w:val="Multi-ListNumber"/>
  </w:abstractNum>
  <w:abstractNum w:abstractNumId="13" w15:restartNumberingAfterBreak="0">
    <w:nsid w:val="25AC6C2D"/>
    <w:multiLevelType w:val="multilevel"/>
    <w:tmpl w:val="6746410C"/>
    <w:numStyleLink w:val="Multi-ListBulletH4"/>
  </w:abstractNum>
  <w:abstractNum w:abstractNumId="14" w15:restartNumberingAfterBreak="0">
    <w:nsid w:val="28A73978"/>
    <w:multiLevelType w:val="hybridMultilevel"/>
    <w:tmpl w:val="3B1C2526"/>
    <w:lvl w:ilvl="0" w:tplc="9C306A12">
      <w:start w:val="1"/>
      <w:numFmt w:val="decimalZero"/>
      <w:pStyle w:val="CommentNumb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A5459"/>
    <w:multiLevelType w:val="hybridMultilevel"/>
    <w:tmpl w:val="65D05826"/>
    <w:lvl w:ilvl="0" w:tplc="0DE0ACB0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B23D5B"/>
    <w:multiLevelType w:val="multilevel"/>
    <w:tmpl w:val="571A0426"/>
    <w:styleLink w:val="Multi-ListTableListNumber"/>
    <w:lvl w:ilvl="0">
      <w:start w:val="1"/>
      <w:numFmt w:val="decimal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32" w:hanging="216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648" w:hanging="11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48"/>
        </w:tabs>
        <w:ind w:left="864" w:hanging="21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17A648E"/>
    <w:multiLevelType w:val="multilevel"/>
    <w:tmpl w:val="3FD674C4"/>
    <w:styleLink w:val="Multi-ListTableLineItem"/>
    <w:lvl w:ilvl="0">
      <w:start w:val="1"/>
      <w:numFmt w:val="decimal"/>
      <w:lvlText w:val="%1"/>
      <w:lvlJc w:val="center"/>
      <w:pPr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C22716"/>
    <w:multiLevelType w:val="multilevel"/>
    <w:tmpl w:val="7396CFCA"/>
    <w:numStyleLink w:val="Multi-ListNumberH4"/>
  </w:abstractNum>
  <w:abstractNum w:abstractNumId="19" w15:restartNumberingAfterBreak="0">
    <w:nsid w:val="367618B1"/>
    <w:multiLevelType w:val="multilevel"/>
    <w:tmpl w:val="5EA088CC"/>
    <w:numStyleLink w:val="Multi-ListNumber"/>
  </w:abstractNum>
  <w:abstractNum w:abstractNumId="20" w15:restartNumberingAfterBreak="0">
    <w:nsid w:val="3684174C"/>
    <w:multiLevelType w:val="multilevel"/>
    <w:tmpl w:val="3836F582"/>
    <w:numStyleLink w:val="Multi-ListBullet"/>
  </w:abstractNum>
  <w:abstractNum w:abstractNumId="21" w15:restartNumberingAfterBreak="0">
    <w:nsid w:val="39412DD1"/>
    <w:multiLevelType w:val="multilevel"/>
    <w:tmpl w:val="5EA088CC"/>
    <w:numStyleLink w:val="Multi-ListNumber"/>
  </w:abstractNum>
  <w:abstractNum w:abstractNumId="22" w15:restartNumberingAfterBreak="0">
    <w:nsid w:val="399A7FB1"/>
    <w:multiLevelType w:val="multilevel"/>
    <w:tmpl w:val="5EA088CC"/>
    <w:numStyleLink w:val="Multi-ListNumber"/>
  </w:abstractNum>
  <w:abstractNum w:abstractNumId="23" w15:restartNumberingAfterBreak="0">
    <w:nsid w:val="3ADB2C2D"/>
    <w:multiLevelType w:val="multilevel"/>
    <w:tmpl w:val="3836F582"/>
    <w:styleLink w:val="Multi-ListBullet"/>
    <w:lvl w:ilvl="0">
      <w:start w:val="1"/>
      <w:numFmt w:val="bullet"/>
      <w:lvlText w:val=""/>
      <w:lvlJc w:val="left"/>
      <w:pPr>
        <w:ind w:left="540" w:hanging="35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864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52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440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28" w:hanging="288"/>
      </w:pPr>
      <w:rPr>
        <w:rFonts w:ascii="Symbol" w:hAnsi="Symbol" w:hint="default"/>
        <w:color w:val="auto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3B6F4B91"/>
    <w:multiLevelType w:val="multilevel"/>
    <w:tmpl w:val="7396CFCA"/>
    <w:numStyleLink w:val="Multi-ListNumberH4"/>
  </w:abstractNum>
  <w:abstractNum w:abstractNumId="25" w15:restartNumberingAfterBreak="0">
    <w:nsid w:val="405070D4"/>
    <w:multiLevelType w:val="multilevel"/>
    <w:tmpl w:val="6746410C"/>
    <w:numStyleLink w:val="Multi-ListBulletH4"/>
  </w:abstractNum>
  <w:abstractNum w:abstractNumId="26" w15:restartNumberingAfterBreak="0">
    <w:nsid w:val="41367009"/>
    <w:multiLevelType w:val="multilevel"/>
    <w:tmpl w:val="6746410C"/>
    <w:numStyleLink w:val="Multi-ListBulletH4"/>
  </w:abstractNum>
  <w:abstractNum w:abstractNumId="27" w15:restartNumberingAfterBreak="0">
    <w:nsid w:val="421C7313"/>
    <w:multiLevelType w:val="multilevel"/>
    <w:tmpl w:val="A0845C60"/>
    <w:styleLink w:val="Multi-ListHeading"/>
    <w:lvl w:ilvl="0">
      <w:start w:val="1"/>
      <w:numFmt w:val="decimal"/>
      <w:lvlText w:val="%1.0"/>
      <w:lvlJc w:val="left"/>
      <w:pPr>
        <w:ind w:left="1444" w:hanging="9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9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4" w:hanging="994"/>
      </w:pPr>
      <w:rPr>
        <w:rFonts w:hint="default"/>
      </w:rPr>
    </w:lvl>
    <w:lvl w:ilvl="3">
      <w:start w:val="1"/>
      <w:numFmt w:val="none"/>
      <w:lvlText w:val=""/>
      <w:lvlJc w:val="left"/>
      <w:pPr>
        <w:ind w:left="547" w:hanging="273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547" w:hanging="5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8" w15:restartNumberingAfterBreak="0">
    <w:nsid w:val="44C14FFB"/>
    <w:multiLevelType w:val="multilevel"/>
    <w:tmpl w:val="5EA088CC"/>
    <w:numStyleLink w:val="Multi-ListNumber"/>
  </w:abstractNum>
  <w:abstractNum w:abstractNumId="29" w15:restartNumberingAfterBreak="0">
    <w:nsid w:val="4539619E"/>
    <w:multiLevelType w:val="multilevel"/>
    <w:tmpl w:val="8FA2B7DA"/>
    <w:numStyleLink w:val="ListOutline"/>
  </w:abstractNum>
  <w:abstractNum w:abstractNumId="30" w15:restartNumberingAfterBreak="0">
    <w:nsid w:val="48AA6F85"/>
    <w:multiLevelType w:val="multilevel"/>
    <w:tmpl w:val="7396CFCA"/>
    <w:numStyleLink w:val="Multi-ListNumberH4"/>
  </w:abstractNum>
  <w:abstractNum w:abstractNumId="31" w15:restartNumberingAfterBreak="0">
    <w:nsid w:val="492009BD"/>
    <w:multiLevelType w:val="multilevel"/>
    <w:tmpl w:val="5EA088CC"/>
    <w:numStyleLink w:val="Multi-ListNumber"/>
  </w:abstractNum>
  <w:abstractNum w:abstractNumId="32" w15:restartNumberingAfterBreak="0">
    <w:nsid w:val="4C8F486B"/>
    <w:multiLevelType w:val="multilevel"/>
    <w:tmpl w:val="571A0426"/>
    <w:numStyleLink w:val="Multi-ListTableListNumber"/>
  </w:abstractNum>
  <w:abstractNum w:abstractNumId="33" w15:restartNumberingAfterBreak="0">
    <w:nsid w:val="53F524F2"/>
    <w:multiLevelType w:val="multilevel"/>
    <w:tmpl w:val="5EA088CC"/>
    <w:numStyleLink w:val="Multi-ListNumber"/>
  </w:abstractNum>
  <w:abstractNum w:abstractNumId="34" w15:restartNumberingAfterBreak="0">
    <w:nsid w:val="589100AD"/>
    <w:multiLevelType w:val="multilevel"/>
    <w:tmpl w:val="5EA088CC"/>
    <w:numStyleLink w:val="Multi-ListNumber"/>
  </w:abstractNum>
  <w:abstractNum w:abstractNumId="35" w15:restartNumberingAfterBreak="0">
    <w:nsid w:val="64044730"/>
    <w:multiLevelType w:val="multilevel"/>
    <w:tmpl w:val="BDA01A36"/>
    <w:styleLink w:val="Multi-ListTableListBulle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tabs>
          <w:tab w:val="num" w:pos="648"/>
        </w:tabs>
        <w:ind w:left="86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080" w:hanging="216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8060D66"/>
    <w:multiLevelType w:val="multilevel"/>
    <w:tmpl w:val="6746410C"/>
    <w:numStyleLink w:val="Multi-ListBulletH4"/>
  </w:abstractNum>
  <w:abstractNum w:abstractNumId="37" w15:restartNumberingAfterBreak="0">
    <w:nsid w:val="69B92A5D"/>
    <w:multiLevelType w:val="multilevel"/>
    <w:tmpl w:val="70282BA6"/>
    <w:lvl w:ilvl="0">
      <w:start w:val="1"/>
      <w:numFmt w:val="decimal"/>
      <w:pStyle w:val="Heading1"/>
      <w:lvlText w:val="%1.0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8" w15:restartNumberingAfterBreak="0">
    <w:nsid w:val="6D621188"/>
    <w:multiLevelType w:val="multilevel"/>
    <w:tmpl w:val="6746410C"/>
    <w:numStyleLink w:val="Multi-ListBulletH4"/>
  </w:abstractNum>
  <w:abstractNum w:abstractNumId="39" w15:restartNumberingAfterBreak="0">
    <w:nsid w:val="70996B02"/>
    <w:multiLevelType w:val="multilevel"/>
    <w:tmpl w:val="8FA2B7DA"/>
    <w:styleLink w:val="ListOutline"/>
    <w:lvl w:ilvl="0">
      <w:start w:val="1"/>
      <w:numFmt w:val="upperRoman"/>
      <w:pStyle w:val="ListOutlineL1"/>
      <w:lvlText w:val="%1."/>
      <w:lvlJc w:val="right"/>
      <w:pPr>
        <w:ind w:left="540" w:hanging="65"/>
      </w:pPr>
      <w:rPr>
        <w:rFonts w:hint="default"/>
        <w:b/>
      </w:rPr>
    </w:lvl>
    <w:lvl w:ilvl="1">
      <w:start w:val="1"/>
      <w:numFmt w:val="upperLetter"/>
      <w:pStyle w:val="ListOutlineL2"/>
      <w:lvlText w:val="%2."/>
      <w:lvlJc w:val="left"/>
      <w:pPr>
        <w:ind w:left="864" w:hanging="324"/>
      </w:pPr>
      <w:rPr>
        <w:rFonts w:hint="default"/>
      </w:rPr>
    </w:lvl>
    <w:lvl w:ilvl="2">
      <w:start w:val="1"/>
      <w:numFmt w:val="decimal"/>
      <w:pStyle w:val="ListOutlineL3"/>
      <w:lvlText w:val="%3."/>
      <w:lvlJc w:val="left"/>
      <w:pPr>
        <w:ind w:left="1152" w:hanging="288"/>
      </w:pPr>
      <w:rPr>
        <w:rFonts w:hint="default"/>
      </w:rPr>
    </w:lvl>
    <w:lvl w:ilvl="3">
      <w:start w:val="1"/>
      <w:numFmt w:val="lowerLetter"/>
      <w:pStyle w:val="ListOutlineL4"/>
      <w:lvlText w:val="%4)"/>
      <w:lvlJc w:val="left"/>
      <w:pPr>
        <w:ind w:left="1440" w:hanging="288"/>
      </w:pPr>
      <w:rPr>
        <w:rFonts w:hint="default"/>
      </w:rPr>
    </w:lvl>
    <w:lvl w:ilvl="4">
      <w:start w:val="1"/>
      <w:numFmt w:val="lowerRoman"/>
      <w:pStyle w:val="ListOutlineL5"/>
      <w:lvlText w:val="%5)"/>
      <w:lvlJc w:val="right"/>
      <w:pPr>
        <w:ind w:left="1728" w:hanging="1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8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48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08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68" w:hanging="288"/>
      </w:pPr>
      <w:rPr>
        <w:rFonts w:hint="default"/>
      </w:rPr>
    </w:lvl>
  </w:abstractNum>
  <w:abstractNum w:abstractNumId="40" w15:restartNumberingAfterBreak="0">
    <w:nsid w:val="76626314"/>
    <w:multiLevelType w:val="multilevel"/>
    <w:tmpl w:val="5EA088CC"/>
    <w:numStyleLink w:val="Multi-ListNumber"/>
  </w:abstractNum>
  <w:abstractNum w:abstractNumId="41" w15:restartNumberingAfterBreak="0">
    <w:nsid w:val="769D444C"/>
    <w:multiLevelType w:val="multilevel"/>
    <w:tmpl w:val="5EA088CC"/>
    <w:styleLink w:val="Multi-ListNumber"/>
    <w:lvl w:ilvl="0">
      <w:start w:val="1"/>
      <w:numFmt w:val="decimal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64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152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28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2" w15:restartNumberingAfterBreak="0">
    <w:nsid w:val="78163F37"/>
    <w:multiLevelType w:val="multilevel"/>
    <w:tmpl w:val="5EA088CC"/>
    <w:numStyleLink w:val="Multi-ListNumber"/>
  </w:abstractNum>
  <w:abstractNum w:abstractNumId="43" w15:restartNumberingAfterBreak="0">
    <w:nsid w:val="7C7743A5"/>
    <w:multiLevelType w:val="multilevel"/>
    <w:tmpl w:val="5EA088CC"/>
    <w:numStyleLink w:val="Multi-ListNumber"/>
  </w:abstractNum>
  <w:num w:numId="1" w16cid:durableId="1232081734">
    <w:abstractNumId w:val="15"/>
  </w:num>
  <w:num w:numId="2" w16cid:durableId="75565343">
    <w:abstractNumId w:val="3"/>
  </w:num>
  <w:num w:numId="3" w16cid:durableId="456413729">
    <w:abstractNumId w:val="41"/>
  </w:num>
  <w:num w:numId="4" w16cid:durableId="1627934061">
    <w:abstractNumId w:val="6"/>
  </w:num>
  <w:num w:numId="5" w16cid:durableId="607662855">
    <w:abstractNumId w:val="39"/>
  </w:num>
  <w:num w:numId="6" w16cid:durableId="1464538506">
    <w:abstractNumId w:val="14"/>
  </w:num>
  <w:num w:numId="7" w16cid:durableId="2102874363">
    <w:abstractNumId w:val="37"/>
  </w:num>
  <w:num w:numId="8" w16cid:durableId="390662716">
    <w:abstractNumId w:val="23"/>
  </w:num>
  <w:num w:numId="9" w16cid:durableId="1509170560">
    <w:abstractNumId w:val="8"/>
  </w:num>
  <w:num w:numId="10" w16cid:durableId="20017994">
    <w:abstractNumId w:val="27"/>
  </w:num>
  <w:num w:numId="11" w16cid:durableId="921639711">
    <w:abstractNumId w:val="17"/>
  </w:num>
  <w:num w:numId="12" w16cid:durableId="773982544">
    <w:abstractNumId w:val="35"/>
  </w:num>
  <w:num w:numId="13" w16cid:durableId="1609852537">
    <w:abstractNumId w:val="16"/>
  </w:num>
  <w:num w:numId="14" w16cid:durableId="1192258483">
    <w:abstractNumId w:val="7"/>
  </w:num>
  <w:num w:numId="15" w16cid:durableId="179898160">
    <w:abstractNumId w:val="43"/>
  </w:num>
  <w:num w:numId="16" w16cid:durableId="200479177">
    <w:abstractNumId w:val="5"/>
  </w:num>
  <w:num w:numId="17" w16cid:durableId="75170393">
    <w:abstractNumId w:val="21"/>
  </w:num>
  <w:num w:numId="18" w16cid:durableId="23796630">
    <w:abstractNumId w:val="38"/>
  </w:num>
  <w:num w:numId="19" w16cid:durableId="997420753">
    <w:abstractNumId w:val="10"/>
  </w:num>
  <w:num w:numId="20" w16cid:durableId="2108841631">
    <w:abstractNumId w:val="26"/>
  </w:num>
  <w:num w:numId="21" w16cid:durableId="687755006">
    <w:abstractNumId w:val="12"/>
  </w:num>
  <w:num w:numId="22" w16cid:durableId="1896115048">
    <w:abstractNumId w:val="31"/>
  </w:num>
  <w:num w:numId="23" w16cid:durableId="395469758">
    <w:abstractNumId w:val="24"/>
  </w:num>
  <w:num w:numId="24" w16cid:durableId="1613437087">
    <w:abstractNumId w:val="18"/>
  </w:num>
  <w:num w:numId="25" w16cid:durableId="1843202119">
    <w:abstractNumId w:val="30"/>
  </w:num>
  <w:num w:numId="26" w16cid:durableId="794520278">
    <w:abstractNumId w:val="34"/>
  </w:num>
  <w:num w:numId="27" w16cid:durableId="62877237">
    <w:abstractNumId w:val="28"/>
  </w:num>
  <w:num w:numId="28" w16cid:durableId="1110398177">
    <w:abstractNumId w:val="42"/>
  </w:num>
  <w:num w:numId="29" w16cid:durableId="128400877">
    <w:abstractNumId w:val="40"/>
  </w:num>
  <w:num w:numId="30" w16cid:durableId="469323887">
    <w:abstractNumId w:val="36"/>
  </w:num>
  <w:num w:numId="31" w16cid:durableId="517816422">
    <w:abstractNumId w:val="25"/>
  </w:num>
  <w:num w:numId="32" w16cid:durableId="774910632">
    <w:abstractNumId w:val="13"/>
  </w:num>
  <w:num w:numId="33" w16cid:durableId="1033384350">
    <w:abstractNumId w:val="29"/>
  </w:num>
  <w:num w:numId="34" w16cid:durableId="746340423">
    <w:abstractNumId w:val="20"/>
  </w:num>
  <w:num w:numId="35" w16cid:durableId="1680041713">
    <w:abstractNumId w:val="1"/>
  </w:num>
  <w:num w:numId="36" w16cid:durableId="1130783408">
    <w:abstractNumId w:val="33"/>
  </w:num>
  <w:num w:numId="37" w16cid:durableId="1262572659">
    <w:abstractNumId w:val="4"/>
  </w:num>
  <w:num w:numId="38" w16cid:durableId="898320225">
    <w:abstractNumId w:val="2"/>
  </w:num>
  <w:num w:numId="39" w16cid:durableId="1786656162">
    <w:abstractNumId w:val="32"/>
  </w:num>
  <w:num w:numId="40" w16cid:durableId="2099136350">
    <w:abstractNumId w:val="11"/>
  </w:num>
  <w:num w:numId="41" w16cid:durableId="1564216815">
    <w:abstractNumId w:val="22"/>
  </w:num>
  <w:num w:numId="42" w16cid:durableId="2130127384">
    <w:abstractNumId w:val="0"/>
  </w:num>
  <w:num w:numId="43" w16cid:durableId="1530071191">
    <w:abstractNumId w:val="19"/>
  </w:num>
  <w:num w:numId="44" w16cid:durableId="10420257">
    <w:abstractNumId w:val="9"/>
  </w:num>
  <w:num w:numId="45" w16cid:durableId="1930504389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90"/>
    <w:rsid w:val="00000100"/>
    <w:rsid w:val="0000327C"/>
    <w:rsid w:val="00003617"/>
    <w:rsid w:val="00005DA5"/>
    <w:rsid w:val="00006085"/>
    <w:rsid w:val="000110E7"/>
    <w:rsid w:val="00015621"/>
    <w:rsid w:val="00015F64"/>
    <w:rsid w:val="00020CFE"/>
    <w:rsid w:val="00022B82"/>
    <w:rsid w:val="00024C17"/>
    <w:rsid w:val="00026FB2"/>
    <w:rsid w:val="00035FF7"/>
    <w:rsid w:val="00043439"/>
    <w:rsid w:val="00045812"/>
    <w:rsid w:val="000545F7"/>
    <w:rsid w:val="00054CC7"/>
    <w:rsid w:val="0005579D"/>
    <w:rsid w:val="00055A47"/>
    <w:rsid w:val="00055C64"/>
    <w:rsid w:val="0006501C"/>
    <w:rsid w:val="0006639D"/>
    <w:rsid w:val="00070620"/>
    <w:rsid w:val="00072723"/>
    <w:rsid w:val="00077340"/>
    <w:rsid w:val="000815E0"/>
    <w:rsid w:val="00081D57"/>
    <w:rsid w:val="00081F32"/>
    <w:rsid w:val="0008230A"/>
    <w:rsid w:val="000833F2"/>
    <w:rsid w:val="00085381"/>
    <w:rsid w:val="000856FF"/>
    <w:rsid w:val="00086601"/>
    <w:rsid w:val="000876F8"/>
    <w:rsid w:val="00087DF7"/>
    <w:rsid w:val="00090DFC"/>
    <w:rsid w:val="0009148F"/>
    <w:rsid w:val="000941E7"/>
    <w:rsid w:val="00096B2A"/>
    <w:rsid w:val="000A10C6"/>
    <w:rsid w:val="000A2EE2"/>
    <w:rsid w:val="000A3767"/>
    <w:rsid w:val="000B1657"/>
    <w:rsid w:val="000B1CED"/>
    <w:rsid w:val="000B305E"/>
    <w:rsid w:val="000B57C0"/>
    <w:rsid w:val="000B67BC"/>
    <w:rsid w:val="000B6996"/>
    <w:rsid w:val="000C03B2"/>
    <w:rsid w:val="000C14A3"/>
    <w:rsid w:val="000C2400"/>
    <w:rsid w:val="000C2BBB"/>
    <w:rsid w:val="000C4F98"/>
    <w:rsid w:val="000C5290"/>
    <w:rsid w:val="000C52B5"/>
    <w:rsid w:val="000D17A8"/>
    <w:rsid w:val="000D4A32"/>
    <w:rsid w:val="000D536A"/>
    <w:rsid w:val="000E15E9"/>
    <w:rsid w:val="000E3415"/>
    <w:rsid w:val="000E3612"/>
    <w:rsid w:val="000E69DC"/>
    <w:rsid w:val="000E777A"/>
    <w:rsid w:val="000F1E29"/>
    <w:rsid w:val="000F3619"/>
    <w:rsid w:val="000F5B11"/>
    <w:rsid w:val="001020CF"/>
    <w:rsid w:val="00104FD2"/>
    <w:rsid w:val="001050DD"/>
    <w:rsid w:val="0010732F"/>
    <w:rsid w:val="00111D0F"/>
    <w:rsid w:val="001143FF"/>
    <w:rsid w:val="00114F8F"/>
    <w:rsid w:val="00120374"/>
    <w:rsid w:val="00120409"/>
    <w:rsid w:val="00121A29"/>
    <w:rsid w:val="001236B3"/>
    <w:rsid w:val="00123DAD"/>
    <w:rsid w:val="00124869"/>
    <w:rsid w:val="00130FA5"/>
    <w:rsid w:val="001413AF"/>
    <w:rsid w:val="00141A6F"/>
    <w:rsid w:val="00142360"/>
    <w:rsid w:val="001423A3"/>
    <w:rsid w:val="00142C1D"/>
    <w:rsid w:val="00142E59"/>
    <w:rsid w:val="0014759F"/>
    <w:rsid w:val="00147CB8"/>
    <w:rsid w:val="001554A4"/>
    <w:rsid w:val="00157B38"/>
    <w:rsid w:val="00157B88"/>
    <w:rsid w:val="001612FD"/>
    <w:rsid w:val="00164ED6"/>
    <w:rsid w:val="00165FE6"/>
    <w:rsid w:val="00166E84"/>
    <w:rsid w:val="001677D4"/>
    <w:rsid w:val="001746E2"/>
    <w:rsid w:val="00174BEC"/>
    <w:rsid w:val="00180654"/>
    <w:rsid w:val="001834CC"/>
    <w:rsid w:val="00184AD2"/>
    <w:rsid w:val="00187E30"/>
    <w:rsid w:val="0019302F"/>
    <w:rsid w:val="00193660"/>
    <w:rsid w:val="001A3330"/>
    <w:rsid w:val="001A7015"/>
    <w:rsid w:val="001A746D"/>
    <w:rsid w:val="001B0196"/>
    <w:rsid w:val="001B0377"/>
    <w:rsid w:val="001B04DA"/>
    <w:rsid w:val="001B79B7"/>
    <w:rsid w:val="001C2463"/>
    <w:rsid w:val="001C5568"/>
    <w:rsid w:val="001D0D18"/>
    <w:rsid w:val="001D2125"/>
    <w:rsid w:val="001D2BE3"/>
    <w:rsid w:val="001D437F"/>
    <w:rsid w:val="001D53D8"/>
    <w:rsid w:val="001E04A5"/>
    <w:rsid w:val="001E0640"/>
    <w:rsid w:val="001E27CE"/>
    <w:rsid w:val="001E7137"/>
    <w:rsid w:val="001E77B4"/>
    <w:rsid w:val="001F425E"/>
    <w:rsid w:val="001F57BB"/>
    <w:rsid w:val="001F7C65"/>
    <w:rsid w:val="002035C3"/>
    <w:rsid w:val="00204CA0"/>
    <w:rsid w:val="0020543A"/>
    <w:rsid w:val="00205ED2"/>
    <w:rsid w:val="00212B56"/>
    <w:rsid w:val="00212DEB"/>
    <w:rsid w:val="00214382"/>
    <w:rsid w:val="0021745D"/>
    <w:rsid w:val="00220044"/>
    <w:rsid w:val="002203B9"/>
    <w:rsid w:val="002212D3"/>
    <w:rsid w:val="002223F2"/>
    <w:rsid w:val="0022367C"/>
    <w:rsid w:val="00227357"/>
    <w:rsid w:val="002313B0"/>
    <w:rsid w:val="00231A6B"/>
    <w:rsid w:val="00233C6E"/>
    <w:rsid w:val="0023486F"/>
    <w:rsid w:val="00234B12"/>
    <w:rsid w:val="0024129C"/>
    <w:rsid w:val="0024174A"/>
    <w:rsid w:val="00243DDD"/>
    <w:rsid w:val="00246E7B"/>
    <w:rsid w:val="00256457"/>
    <w:rsid w:val="0025668E"/>
    <w:rsid w:val="00262A60"/>
    <w:rsid w:val="00262D40"/>
    <w:rsid w:val="002631A2"/>
    <w:rsid w:val="002652D8"/>
    <w:rsid w:val="002669D2"/>
    <w:rsid w:val="00271774"/>
    <w:rsid w:val="0027259B"/>
    <w:rsid w:val="00272881"/>
    <w:rsid w:val="00276F10"/>
    <w:rsid w:val="00282F64"/>
    <w:rsid w:val="00283C26"/>
    <w:rsid w:val="002873DA"/>
    <w:rsid w:val="00292FB1"/>
    <w:rsid w:val="002930E7"/>
    <w:rsid w:val="00293141"/>
    <w:rsid w:val="002A5318"/>
    <w:rsid w:val="002A7D27"/>
    <w:rsid w:val="002B3C6E"/>
    <w:rsid w:val="002B5792"/>
    <w:rsid w:val="002C35CE"/>
    <w:rsid w:val="002C7B9D"/>
    <w:rsid w:val="002D06E7"/>
    <w:rsid w:val="002E1769"/>
    <w:rsid w:val="002E27BB"/>
    <w:rsid w:val="002E27BD"/>
    <w:rsid w:val="002E45B1"/>
    <w:rsid w:val="002E4796"/>
    <w:rsid w:val="002E6D2F"/>
    <w:rsid w:val="002E7BD2"/>
    <w:rsid w:val="002F3722"/>
    <w:rsid w:val="002F40E1"/>
    <w:rsid w:val="002F5E3C"/>
    <w:rsid w:val="002F7089"/>
    <w:rsid w:val="002F7159"/>
    <w:rsid w:val="003020F7"/>
    <w:rsid w:val="00305702"/>
    <w:rsid w:val="00305C08"/>
    <w:rsid w:val="00307D1E"/>
    <w:rsid w:val="00307F06"/>
    <w:rsid w:val="0031190F"/>
    <w:rsid w:val="00312890"/>
    <w:rsid w:val="00312906"/>
    <w:rsid w:val="0031586D"/>
    <w:rsid w:val="003160DB"/>
    <w:rsid w:val="0031679A"/>
    <w:rsid w:val="00320F9F"/>
    <w:rsid w:val="00324110"/>
    <w:rsid w:val="003245C6"/>
    <w:rsid w:val="00326F74"/>
    <w:rsid w:val="00330F25"/>
    <w:rsid w:val="0033359E"/>
    <w:rsid w:val="00335E55"/>
    <w:rsid w:val="00337C34"/>
    <w:rsid w:val="0034301B"/>
    <w:rsid w:val="00345209"/>
    <w:rsid w:val="00351818"/>
    <w:rsid w:val="00353756"/>
    <w:rsid w:val="00353C88"/>
    <w:rsid w:val="00353D01"/>
    <w:rsid w:val="003547F7"/>
    <w:rsid w:val="00356B8E"/>
    <w:rsid w:val="0035713C"/>
    <w:rsid w:val="00357EBB"/>
    <w:rsid w:val="00357FC7"/>
    <w:rsid w:val="00367039"/>
    <w:rsid w:val="00370141"/>
    <w:rsid w:val="00371897"/>
    <w:rsid w:val="00371F43"/>
    <w:rsid w:val="003844B3"/>
    <w:rsid w:val="00385831"/>
    <w:rsid w:val="00385D73"/>
    <w:rsid w:val="0038775D"/>
    <w:rsid w:val="00390C7E"/>
    <w:rsid w:val="00396571"/>
    <w:rsid w:val="00397C6B"/>
    <w:rsid w:val="003A006D"/>
    <w:rsid w:val="003A2123"/>
    <w:rsid w:val="003A2DC6"/>
    <w:rsid w:val="003A494E"/>
    <w:rsid w:val="003A4C8C"/>
    <w:rsid w:val="003A5AA4"/>
    <w:rsid w:val="003A6C42"/>
    <w:rsid w:val="003A7B9E"/>
    <w:rsid w:val="003B4709"/>
    <w:rsid w:val="003B4EDF"/>
    <w:rsid w:val="003C79ED"/>
    <w:rsid w:val="003C7EF5"/>
    <w:rsid w:val="003D077B"/>
    <w:rsid w:val="003D0CC8"/>
    <w:rsid w:val="003D2458"/>
    <w:rsid w:val="003D7BB2"/>
    <w:rsid w:val="003E32D9"/>
    <w:rsid w:val="003E39C4"/>
    <w:rsid w:val="003E4C0B"/>
    <w:rsid w:val="003E59E2"/>
    <w:rsid w:val="003F16F8"/>
    <w:rsid w:val="003F2B27"/>
    <w:rsid w:val="003F5FFD"/>
    <w:rsid w:val="003F6AFE"/>
    <w:rsid w:val="003F7262"/>
    <w:rsid w:val="003F77FA"/>
    <w:rsid w:val="00400FE5"/>
    <w:rsid w:val="00402421"/>
    <w:rsid w:val="0040318D"/>
    <w:rsid w:val="00403880"/>
    <w:rsid w:val="0040481C"/>
    <w:rsid w:val="004049EE"/>
    <w:rsid w:val="00407A8D"/>
    <w:rsid w:val="004104F6"/>
    <w:rsid w:val="00412AE3"/>
    <w:rsid w:val="004137AA"/>
    <w:rsid w:val="00415E2E"/>
    <w:rsid w:val="0041751E"/>
    <w:rsid w:val="00431264"/>
    <w:rsid w:val="00431621"/>
    <w:rsid w:val="00431F51"/>
    <w:rsid w:val="00432FCE"/>
    <w:rsid w:val="004331BD"/>
    <w:rsid w:val="0043355F"/>
    <w:rsid w:val="00434C5D"/>
    <w:rsid w:val="00435ADD"/>
    <w:rsid w:val="004361E5"/>
    <w:rsid w:val="00437DE0"/>
    <w:rsid w:val="0044150B"/>
    <w:rsid w:val="00441C8D"/>
    <w:rsid w:val="00441E38"/>
    <w:rsid w:val="00445E38"/>
    <w:rsid w:val="004528BA"/>
    <w:rsid w:val="00452DD8"/>
    <w:rsid w:val="0045575D"/>
    <w:rsid w:val="004608C2"/>
    <w:rsid w:val="00460F3F"/>
    <w:rsid w:val="00461F20"/>
    <w:rsid w:val="004627DD"/>
    <w:rsid w:val="00464A5C"/>
    <w:rsid w:val="00467D33"/>
    <w:rsid w:val="004712B4"/>
    <w:rsid w:val="004853A4"/>
    <w:rsid w:val="00486284"/>
    <w:rsid w:val="004870B1"/>
    <w:rsid w:val="0049084F"/>
    <w:rsid w:val="004909E5"/>
    <w:rsid w:val="00495FDD"/>
    <w:rsid w:val="00496EFA"/>
    <w:rsid w:val="004A0297"/>
    <w:rsid w:val="004A346A"/>
    <w:rsid w:val="004A5011"/>
    <w:rsid w:val="004A6A38"/>
    <w:rsid w:val="004A7FAF"/>
    <w:rsid w:val="004B02A0"/>
    <w:rsid w:val="004B0EEF"/>
    <w:rsid w:val="004B2C42"/>
    <w:rsid w:val="004B30AE"/>
    <w:rsid w:val="004B478B"/>
    <w:rsid w:val="004C224D"/>
    <w:rsid w:val="004C51CF"/>
    <w:rsid w:val="004D0066"/>
    <w:rsid w:val="004D47AE"/>
    <w:rsid w:val="004D5D9F"/>
    <w:rsid w:val="004D7871"/>
    <w:rsid w:val="004E616E"/>
    <w:rsid w:val="004E6E09"/>
    <w:rsid w:val="004F2671"/>
    <w:rsid w:val="004F66FF"/>
    <w:rsid w:val="005024C0"/>
    <w:rsid w:val="005026AF"/>
    <w:rsid w:val="00507E8D"/>
    <w:rsid w:val="00512429"/>
    <w:rsid w:val="00512BBD"/>
    <w:rsid w:val="00531883"/>
    <w:rsid w:val="005330BC"/>
    <w:rsid w:val="00533230"/>
    <w:rsid w:val="00534E9C"/>
    <w:rsid w:val="0053755C"/>
    <w:rsid w:val="00541B31"/>
    <w:rsid w:val="00541BEF"/>
    <w:rsid w:val="00542C9F"/>
    <w:rsid w:val="005513BC"/>
    <w:rsid w:val="005539A4"/>
    <w:rsid w:val="00553DDC"/>
    <w:rsid w:val="005544AF"/>
    <w:rsid w:val="0055588A"/>
    <w:rsid w:val="00570181"/>
    <w:rsid w:val="00570BFB"/>
    <w:rsid w:val="005724A0"/>
    <w:rsid w:val="005738F5"/>
    <w:rsid w:val="005744D3"/>
    <w:rsid w:val="00574831"/>
    <w:rsid w:val="00580661"/>
    <w:rsid w:val="00582D7A"/>
    <w:rsid w:val="00584F3B"/>
    <w:rsid w:val="0058523B"/>
    <w:rsid w:val="00586849"/>
    <w:rsid w:val="00590569"/>
    <w:rsid w:val="0059187B"/>
    <w:rsid w:val="0059280E"/>
    <w:rsid w:val="005963DE"/>
    <w:rsid w:val="00596990"/>
    <w:rsid w:val="00596CBF"/>
    <w:rsid w:val="005A1A67"/>
    <w:rsid w:val="005A2452"/>
    <w:rsid w:val="005A5269"/>
    <w:rsid w:val="005B2DB3"/>
    <w:rsid w:val="005B5764"/>
    <w:rsid w:val="005C0DD6"/>
    <w:rsid w:val="005C1DF7"/>
    <w:rsid w:val="005C2F6E"/>
    <w:rsid w:val="005C7EEF"/>
    <w:rsid w:val="005D59E9"/>
    <w:rsid w:val="005D661E"/>
    <w:rsid w:val="005D6D6A"/>
    <w:rsid w:val="005E2E37"/>
    <w:rsid w:val="005E409B"/>
    <w:rsid w:val="005F1E12"/>
    <w:rsid w:val="005F1FC8"/>
    <w:rsid w:val="005F3E7D"/>
    <w:rsid w:val="006063BB"/>
    <w:rsid w:val="00606DA2"/>
    <w:rsid w:val="00607B10"/>
    <w:rsid w:val="00607DB7"/>
    <w:rsid w:val="00610351"/>
    <w:rsid w:val="006133AF"/>
    <w:rsid w:val="006139DB"/>
    <w:rsid w:val="00615351"/>
    <w:rsid w:val="00615E42"/>
    <w:rsid w:val="0061685C"/>
    <w:rsid w:val="00616DE9"/>
    <w:rsid w:val="00620EAD"/>
    <w:rsid w:val="006234FF"/>
    <w:rsid w:val="00624A34"/>
    <w:rsid w:val="00626766"/>
    <w:rsid w:val="00631AF7"/>
    <w:rsid w:val="006321D2"/>
    <w:rsid w:val="00633F23"/>
    <w:rsid w:val="0063437E"/>
    <w:rsid w:val="00634740"/>
    <w:rsid w:val="00635AB8"/>
    <w:rsid w:val="00641A0F"/>
    <w:rsid w:val="00641A1B"/>
    <w:rsid w:val="00641C1E"/>
    <w:rsid w:val="006420C8"/>
    <w:rsid w:val="00642F4F"/>
    <w:rsid w:val="0064577D"/>
    <w:rsid w:val="00647FF9"/>
    <w:rsid w:val="00650294"/>
    <w:rsid w:val="0065163A"/>
    <w:rsid w:val="006535BA"/>
    <w:rsid w:val="00656FD3"/>
    <w:rsid w:val="00661023"/>
    <w:rsid w:val="00661548"/>
    <w:rsid w:val="00665232"/>
    <w:rsid w:val="0066673F"/>
    <w:rsid w:val="00667FD6"/>
    <w:rsid w:val="0067241E"/>
    <w:rsid w:val="00673620"/>
    <w:rsid w:val="006746D3"/>
    <w:rsid w:val="00674ECA"/>
    <w:rsid w:val="0068544E"/>
    <w:rsid w:val="00685FCF"/>
    <w:rsid w:val="00686268"/>
    <w:rsid w:val="00690702"/>
    <w:rsid w:val="0069133C"/>
    <w:rsid w:val="0069158E"/>
    <w:rsid w:val="00692CF5"/>
    <w:rsid w:val="00692ED9"/>
    <w:rsid w:val="006949FD"/>
    <w:rsid w:val="00695CFA"/>
    <w:rsid w:val="006978D8"/>
    <w:rsid w:val="006A0EF6"/>
    <w:rsid w:val="006B1395"/>
    <w:rsid w:val="006B2CEF"/>
    <w:rsid w:val="006B5A10"/>
    <w:rsid w:val="006B77B3"/>
    <w:rsid w:val="006B7856"/>
    <w:rsid w:val="006C1638"/>
    <w:rsid w:val="006C2436"/>
    <w:rsid w:val="006C50A8"/>
    <w:rsid w:val="006C6469"/>
    <w:rsid w:val="006C787A"/>
    <w:rsid w:val="006D0F4D"/>
    <w:rsid w:val="006D2ED3"/>
    <w:rsid w:val="006D4F26"/>
    <w:rsid w:val="006D5787"/>
    <w:rsid w:val="006D59EB"/>
    <w:rsid w:val="006D6BAE"/>
    <w:rsid w:val="006D70AD"/>
    <w:rsid w:val="006E4038"/>
    <w:rsid w:val="006E415C"/>
    <w:rsid w:val="006E4DE6"/>
    <w:rsid w:val="006E7EE3"/>
    <w:rsid w:val="006F3D82"/>
    <w:rsid w:val="006F79FE"/>
    <w:rsid w:val="00701FDB"/>
    <w:rsid w:val="00705936"/>
    <w:rsid w:val="0070598E"/>
    <w:rsid w:val="00706513"/>
    <w:rsid w:val="00707265"/>
    <w:rsid w:val="00711254"/>
    <w:rsid w:val="00712643"/>
    <w:rsid w:val="00713834"/>
    <w:rsid w:val="007165F9"/>
    <w:rsid w:val="00716ABE"/>
    <w:rsid w:val="00717299"/>
    <w:rsid w:val="0071773C"/>
    <w:rsid w:val="0072039D"/>
    <w:rsid w:val="00723674"/>
    <w:rsid w:val="00723A12"/>
    <w:rsid w:val="007249E0"/>
    <w:rsid w:val="007314BE"/>
    <w:rsid w:val="00732E96"/>
    <w:rsid w:val="00733A93"/>
    <w:rsid w:val="00734125"/>
    <w:rsid w:val="00734C2B"/>
    <w:rsid w:val="00743F74"/>
    <w:rsid w:val="00745DCA"/>
    <w:rsid w:val="00747411"/>
    <w:rsid w:val="00751329"/>
    <w:rsid w:val="00754FFF"/>
    <w:rsid w:val="00755DEE"/>
    <w:rsid w:val="007579DD"/>
    <w:rsid w:val="007632BD"/>
    <w:rsid w:val="00766621"/>
    <w:rsid w:val="00767FAC"/>
    <w:rsid w:val="007716F8"/>
    <w:rsid w:val="00775674"/>
    <w:rsid w:val="00777784"/>
    <w:rsid w:val="007839A2"/>
    <w:rsid w:val="00784D59"/>
    <w:rsid w:val="0078727A"/>
    <w:rsid w:val="0079047B"/>
    <w:rsid w:val="00791685"/>
    <w:rsid w:val="00792F3D"/>
    <w:rsid w:val="007956B3"/>
    <w:rsid w:val="00795AD1"/>
    <w:rsid w:val="007A3739"/>
    <w:rsid w:val="007A4445"/>
    <w:rsid w:val="007A450C"/>
    <w:rsid w:val="007A4752"/>
    <w:rsid w:val="007A5CCA"/>
    <w:rsid w:val="007B1A33"/>
    <w:rsid w:val="007B5E72"/>
    <w:rsid w:val="007D115B"/>
    <w:rsid w:val="007D1301"/>
    <w:rsid w:val="007D35EC"/>
    <w:rsid w:val="007D7BA9"/>
    <w:rsid w:val="007E728A"/>
    <w:rsid w:val="007E7FE8"/>
    <w:rsid w:val="007F0139"/>
    <w:rsid w:val="007F09E3"/>
    <w:rsid w:val="007F6FF6"/>
    <w:rsid w:val="00800766"/>
    <w:rsid w:val="0080133B"/>
    <w:rsid w:val="00802264"/>
    <w:rsid w:val="008044E5"/>
    <w:rsid w:val="00806492"/>
    <w:rsid w:val="00810DFD"/>
    <w:rsid w:val="008127D3"/>
    <w:rsid w:val="0081396B"/>
    <w:rsid w:val="00813F94"/>
    <w:rsid w:val="008158FE"/>
    <w:rsid w:val="00816864"/>
    <w:rsid w:val="00816BCE"/>
    <w:rsid w:val="00820B94"/>
    <w:rsid w:val="0082519F"/>
    <w:rsid w:val="00825CFF"/>
    <w:rsid w:val="00833F4F"/>
    <w:rsid w:val="00834980"/>
    <w:rsid w:val="00837211"/>
    <w:rsid w:val="0083792D"/>
    <w:rsid w:val="00840CB0"/>
    <w:rsid w:val="00841629"/>
    <w:rsid w:val="008423EB"/>
    <w:rsid w:val="008427A4"/>
    <w:rsid w:val="0084343A"/>
    <w:rsid w:val="00843B27"/>
    <w:rsid w:val="008444A6"/>
    <w:rsid w:val="00845C62"/>
    <w:rsid w:val="00845C63"/>
    <w:rsid w:val="00847C35"/>
    <w:rsid w:val="00847F94"/>
    <w:rsid w:val="008560C6"/>
    <w:rsid w:val="0085724D"/>
    <w:rsid w:val="008622DF"/>
    <w:rsid w:val="00864D33"/>
    <w:rsid w:val="008654BE"/>
    <w:rsid w:val="00865F87"/>
    <w:rsid w:val="00867CD8"/>
    <w:rsid w:val="00867F05"/>
    <w:rsid w:val="00870262"/>
    <w:rsid w:val="008718E3"/>
    <w:rsid w:val="00872F70"/>
    <w:rsid w:val="0087447A"/>
    <w:rsid w:val="00874D80"/>
    <w:rsid w:val="008768CD"/>
    <w:rsid w:val="00876EBD"/>
    <w:rsid w:val="00881D98"/>
    <w:rsid w:val="00882E2D"/>
    <w:rsid w:val="00885D3D"/>
    <w:rsid w:val="00887D6A"/>
    <w:rsid w:val="00890AD9"/>
    <w:rsid w:val="00892FFF"/>
    <w:rsid w:val="00895C3C"/>
    <w:rsid w:val="008A2524"/>
    <w:rsid w:val="008A396F"/>
    <w:rsid w:val="008A47A2"/>
    <w:rsid w:val="008A66E2"/>
    <w:rsid w:val="008B1F04"/>
    <w:rsid w:val="008B38F9"/>
    <w:rsid w:val="008B4B91"/>
    <w:rsid w:val="008B54E3"/>
    <w:rsid w:val="008B5531"/>
    <w:rsid w:val="008B5F76"/>
    <w:rsid w:val="008C082B"/>
    <w:rsid w:val="008C1664"/>
    <w:rsid w:val="008C1C8E"/>
    <w:rsid w:val="008C3440"/>
    <w:rsid w:val="008C5095"/>
    <w:rsid w:val="008C60A0"/>
    <w:rsid w:val="008C6810"/>
    <w:rsid w:val="008C6F28"/>
    <w:rsid w:val="008D2022"/>
    <w:rsid w:val="008D6A2B"/>
    <w:rsid w:val="008E19B6"/>
    <w:rsid w:val="008E2157"/>
    <w:rsid w:val="008E286F"/>
    <w:rsid w:val="008E3DBF"/>
    <w:rsid w:val="008E5C29"/>
    <w:rsid w:val="008F00C0"/>
    <w:rsid w:val="008F2408"/>
    <w:rsid w:val="008F37F9"/>
    <w:rsid w:val="008F69FB"/>
    <w:rsid w:val="008F7411"/>
    <w:rsid w:val="00904433"/>
    <w:rsid w:val="009073AF"/>
    <w:rsid w:val="009135C3"/>
    <w:rsid w:val="00913F8D"/>
    <w:rsid w:val="009148EA"/>
    <w:rsid w:val="00916348"/>
    <w:rsid w:val="00921337"/>
    <w:rsid w:val="00922017"/>
    <w:rsid w:val="00922201"/>
    <w:rsid w:val="00926646"/>
    <w:rsid w:val="009307F2"/>
    <w:rsid w:val="00930D71"/>
    <w:rsid w:val="00931A8D"/>
    <w:rsid w:val="00931FD2"/>
    <w:rsid w:val="0093292E"/>
    <w:rsid w:val="0093331F"/>
    <w:rsid w:val="00934D6E"/>
    <w:rsid w:val="00934D98"/>
    <w:rsid w:val="00935791"/>
    <w:rsid w:val="009366E4"/>
    <w:rsid w:val="009371FF"/>
    <w:rsid w:val="00942E82"/>
    <w:rsid w:val="00947F73"/>
    <w:rsid w:val="0095064C"/>
    <w:rsid w:val="00950DD0"/>
    <w:rsid w:val="0095139A"/>
    <w:rsid w:val="0095616A"/>
    <w:rsid w:val="00964377"/>
    <w:rsid w:val="00964B23"/>
    <w:rsid w:val="00965E4E"/>
    <w:rsid w:val="00967382"/>
    <w:rsid w:val="00967534"/>
    <w:rsid w:val="00967F1B"/>
    <w:rsid w:val="00970ADA"/>
    <w:rsid w:val="009714C0"/>
    <w:rsid w:val="00971AE6"/>
    <w:rsid w:val="009740FC"/>
    <w:rsid w:val="00981580"/>
    <w:rsid w:val="00981F76"/>
    <w:rsid w:val="00982BD6"/>
    <w:rsid w:val="00983E13"/>
    <w:rsid w:val="0098498D"/>
    <w:rsid w:val="009856BD"/>
    <w:rsid w:val="00987CCB"/>
    <w:rsid w:val="0099105D"/>
    <w:rsid w:val="009969DF"/>
    <w:rsid w:val="00996F94"/>
    <w:rsid w:val="009A0E5A"/>
    <w:rsid w:val="009A2995"/>
    <w:rsid w:val="009B0271"/>
    <w:rsid w:val="009B1024"/>
    <w:rsid w:val="009B2FE1"/>
    <w:rsid w:val="009B3575"/>
    <w:rsid w:val="009B5C51"/>
    <w:rsid w:val="009C1F44"/>
    <w:rsid w:val="009C551B"/>
    <w:rsid w:val="009C5F7A"/>
    <w:rsid w:val="009C70B0"/>
    <w:rsid w:val="009C725D"/>
    <w:rsid w:val="009C7B9D"/>
    <w:rsid w:val="009D3024"/>
    <w:rsid w:val="009D64FD"/>
    <w:rsid w:val="009E0119"/>
    <w:rsid w:val="009E0BB7"/>
    <w:rsid w:val="009E1567"/>
    <w:rsid w:val="009E2CFA"/>
    <w:rsid w:val="009E2E8D"/>
    <w:rsid w:val="009E3015"/>
    <w:rsid w:val="009F212E"/>
    <w:rsid w:val="009F53E0"/>
    <w:rsid w:val="00A04BAE"/>
    <w:rsid w:val="00A13635"/>
    <w:rsid w:val="00A14969"/>
    <w:rsid w:val="00A153A2"/>
    <w:rsid w:val="00A160B0"/>
    <w:rsid w:val="00A16921"/>
    <w:rsid w:val="00A23AE4"/>
    <w:rsid w:val="00A251B5"/>
    <w:rsid w:val="00A27673"/>
    <w:rsid w:val="00A308A3"/>
    <w:rsid w:val="00A30CFB"/>
    <w:rsid w:val="00A354FD"/>
    <w:rsid w:val="00A359D6"/>
    <w:rsid w:val="00A35CB1"/>
    <w:rsid w:val="00A368C4"/>
    <w:rsid w:val="00A37267"/>
    <w:rsid w:val="00A3736D"/>
    <w:rsid w:val="00A4287A"/>
    <w:rsid w:val="00A47D4D"/>
    <w:rsid w:val="00A50914"/>
    <w:rsid w:val="00A54C92"/>
    <w:rsid w:val="00A5551A"/>
    <w:rsid w:val="00A556E6"/>
    <w:rsid w:val="00A62976"/>
    <w:rsid w:val="00A64E0E"/>
    <w:rsid w:val="00A6686E"/>
    <w:rsid w:val="00A66E1B"/>
    <w:rsid w:val="00A717DA"/>
    <w:rsid w:val="00A740F7"/>
    <w:rsid w:val="00A77E1B"/>
    <w:rsid w:val="00A81E8A"/>
    <w:rsid w:val="00A82C2C"/>
    <w:rsid w:val="00A84B63"/>
    <w:rsid w:val="00A91300"/>
    <w:rsid w:val="00A92C88"/>
    <w:rsid w:val="00A9631C"/>
    <w:rsid w:val="00AA2659"/>
    <w:rsid w:val="00AA6C37"/>
    <w:rsid w:val="00AA7062"/>
    <w:rsid w:val="00AB0A72"/>
    <w:rsid w:val="00AB1974"/>
    <w:rsid w:val="00AB3157"/>
    <w:rsid w:val="00AB367B"/>
    <w:rsid w:val="00AB629E"/>
    <w:rsid w:val="00AB67FD"/>
    <w:rsid w:val="00AC2ACE"/>
    <w:rsid w:val="00AC4E13"/>
    <w:rsid w:val="00AC7441"/>
    <w:rsid w:val="00AD1D65"/>
    <w:rsid w:val="00AD3D57"/>
    <w:rsid w:val="00AD4259"/>
    <w:rsid w:val="00AE54BE"/>
    <w:rsid w:val="00AF5EF2"/>
    <w:rsid w:val="00B00C0D"/>
    <w:rsid w:val="00B032BF"/>
    <w:rsid w:val="00B04763"/>
    <w:rsid w:val="00B07049"/>
    <w:rsid w:val="00B11A6F"/>
    <w:rsid w:val="00B124A4"/>
    <w:rsid w:val="00B12DA8"/>
    <w:rsid w:val="00B14916"/>
    <w:rsid w:val="00B208B5"/>
    <w:rsid w:val="00B22088"/>
    <w:rsid w:val="00B223C8"/>
    <w:rsid w:val="00B2267B"/>
    <w:rsid w:val="00B240BA"/>
    <w:rsid w:val="00B3050F"/>
    <w:rsid w:val="00B362CF"/>
    <w:rsid w:val="00B40E79"/>
    <w:rsid w:val="00B42119"/>
    <w:rsid w:val="00B4255B"/>
    <w:rsid w:val="00B4340E"/>
    <w:rsid w:val="00B45E3F"/>
    <w:rsid w:val="00B45F3F"/>
    <w:rsid w:val="00B460DB"/>
    <w:rsid w:val="00B46EF1"/>
    <w:rsid w:val="00B52ADB"/>
    <w:rsid w:val="00B56BBB"/>
    <w:rsid w:val="00B57E58"/>
    <w:rsid w:val="00B606F2"/>
    <w:rsid w:val="00B6376A"/>
    <w:rsid w:val="00B644E7"/>
    <w:rsid w:val="00B703E8"/>
    <w:rsid w:val="00B77314"/>
    <w:rsid w:val="00B80A1A"/>
    <w:rsid w:val="00B80C4B"/>
    <w:rsid w:val="00B93D89"/>
    <w:rsid w:val="00B96218"/>
    <w:rsid w:val="00B97997"/>
    <w:rsid w:val="00BA01E3"/>
    <w:rsid w:val="00BA22B5"/>
    <w:rsid w:val="00BA362E"/>
    <w:rsid w:val="00BA3F00"/>
    <w:rsid w:val="00BA4147"/>
    <w:rsid w:val="00BA4B99"/>
    <w:rsid w:val="00BA6375"/>
    <w:rsid w:val="00BB09FD"/>
    <w:rsid w:val="00BB0A5F"/>
    <w:rsid w:val="00BB2419"/>
    <w:rsid w:val="00BB2D13"/>
    <w:rsid w:val="00BB30ED"/>
    <w:rsid w:val="00BB4B2B"/>
    <w:rsid w:val="00BB5DA0"/>
    <w:rsid w:val="00BB6B60"/>
    <w:rsid w:val="00BB6F6C"/>
    <w:rsid w:val="00BC1D81"/>
    <w:rsid w:val="00BC210A"/>
    <w:rsid w:val="00BC2642"/>
    <w:rsid w:val="00BC3CB3"/>
    <w:rsid w:val="00BD5834"/>
    <w:rsid w:val="00BE3835"/>
    <w:rsid w:val="00BE6AC6"/>
    <w:rsid w:val="00BF11D7"/>
    <w:rsid w:val="00BF18F1"/>
    <w:rsid w:val="00BF3133"/>
    <w:rsid w:val="00BF47B7"/>
    <w:rsid w:val="00BF6218"/>
    <w:rsid w:val="00C00594"/>
    <w:rsid w:val="00C0087E"/>
    <w:rsid w:val="00C021BB"/>
    <w:rsid w:val="00C02CDC"/>
    <w:rsid w:val="00C05901"/>
    <w:rsid w:val="00C06C34"/>
    <w:rsid w:val="00C1112B"/>
    <w:rsid w:val="00C13992"/>
    <w:rsid w:val="00C14F9B"/>
    <w:rsid w:val="00C15F1F"/>
    <w:rsid w:val="00C16680"/>
    <w:rsid w:val="00C16814"/>
    <w:rsid w:val="00C23F50"/>
    <w:rsid w:val="00C24D3C"/>
    <w:rsid w:val="00C25FBC"/>
    <w:rsid w:val="00C260B7"/>
    <w:rsid w:val="00C319D2"/>
    <w:rsid w:val="00C36494"/>
    <w:rsid w:val="00C37824"/>
    <w:rsid w:val="00C37A9B"/>
    <w:rsid w:val="00C40ED6"/>
    <w:rsid w:val="00C41BC9"/>
    <w:rsid w:val="00C4394C"/>
    <w:rsid w:val="00C454F3"/>
    <w:rsid w:val="00C45E73"/>
    <w:rsid w:val="00C511CA"/>
    <w:rsid w:val="00C53AD7"/>
    <w:rsid w:val="00C53BBC"/>
    <w:rsid w:val="00C5585F"/>
    <w:rsid w:val="00C60092"/>
    <w:rsid w:val="00C6037A"/>
    <w:rsid w:val="00C6282C"/>
    <w:rsid w:val="00C64E27"/>
    <w:rsid w:val="00C679BE"/>
    <w:rsid w:val="00C708A6"/>
    <w:rsid w:val="00C8186C"/>
    <w:rsid w:val="00C8445C"/>
    <w:rsid w:val="00C84A1B"/>
    <w:rsid w:val="00C8652C"/>
    <w:rsid w:val="00C90690"/>
    <w:rsid w:val="00C917D9"/>
    <w:rsid w:val="00C92FEC"/>
    <w:rsid w:val="00C97EDD"/>
    <w:rsid w:val="00CA59CD"/>
    <w:rsid w:val="00CA6384"/>
    <w:rsid w:val="00CB167C"/>
    <w:rsid w:val="00CB5CB7"/>
    <w:rsid w:val="00CB6E12"/>
    <w:rsid w:val="00CC23F3"/>
    <w:rsid w:val="00CC2A61"/>
    <w:rsid w:val="00CC3571"/>
    <w:rsid w:val="00CC4839"/>
    <w:rsid w:val="00CC4C2E"/>
    <w:rsid w:val="00CC55C3"/>
    <w:rsid w:val="00CC68A2"/>
    <w:rsid w:val="00CC7C26"/>
    <w:rsid w:val="00CD18D0"/>
    <w:rsid w:val="00CD5083"/>
    <w:rsid w:val="00CD57B5"/>
    <w:rsid w:val="00CE27E8"/>
    <w:rsid w:val="00CE3C02"/>
    <w:rsid w:val="00CE5889"/>
    <w:rsid w:val="00CE61C7"/>
    <w:rsid w:val="00CE6B92"/>
    <w:rsid w:val="00CF236A"/>
    <w:rsid w:val="00CF2686"/>
    <w:rsid w:val="00CF3B24"/>
    <w:rsid w:val="00CF5F03"/>
    <w:rsid w:val="00D00E9C"/>
    <w:rsid w:val="00D00FCD"/>
    <w:rsid w:val="00D03499"/>
    <w:rsid w:val="00D119DC"/>
    <w:rsid w:val="00D15E0A"/>
    <w:rsid w:val="00D17499"/>
    <w:rsid w:val="00D17F2F"/>
    <w:rsid w:val="00D22C99"/>
    <w:rsid w:val="00D240F3"/>
    <w:rsid w:val="00D242B2"/>
    <w:rsid w:val="00D26CCC"/>
    <w:rsid w:val="00D272DC"/>
    <w:rsid w:val="00D27990"/>
    <w:rsid w:val="00D27CA7"/>
    <w:rsid w:val="00D327C6"/>
    <w:rsid w:val="00D32F5F"/>
    <w:rsid w:val="00D3615C"/>
    <w:rsid w:val="00D3693D"/>
    <w:rsid w:val="00D37E8C"/>
    <w:rsid w:val="00D406DC"/>
    <w:rsid w:val="00D40754"/>
    <w:rsid w:val="00D41105"/>
    <w:rsid w:val="00D41AD0"/>
    <w:rsid w:val="00D42145"/>
    <w:rsid w:val="00D44B73"/>
    <w:rsid w:val="00D44E34"/>
    <w:rsid w:val="00D45ECA"/>
    <w:rsid w:val="00D52F5E"/>
    <w:rsid w:val="00D545F5"/>
    <w:rsid w:val="00D566FE"/>
    <w:rsid w:val="00D56982"/>
    <w:rsid w:val="00D56D38"/>
    <w:rsid w:val="00D5772E"/>
    <w:rsid w:val="00D62F23"/>
    <w:rsid w:val="00D64672"/>
    <w:rsid w:val="00D743AD"/>
    <w:rsid w:val="00D75659"/>
    <w:rsid w:val="00D770F8"/>
    <w:rsid w:val="00D80214"/>
    <w:rsid w:val="00D840F2"/>
    <w:rsid w:val="00D86581"/>
    <w:rsid w:val="00D91F07"/>
    <w:rsid w:val="00D9297A"/>
    <w:rsid w:val="00D929CB"/>
    <w:rsid w:val="00DA0C06"/>
    <w:rsid w:val="00DA21EF"/>
    <w:rsid w:val="00DA393E"/>
    <w:rsid w:val="00DA53F6"/>
    <w:rsid w:val="00DB1076"/>
    <w:rsid w:val="00DB64EE"/>
    <w:rsid w:val="00DC1D47"/>
    <w:rsid w:val="00DC4606"/>
    <w:rsid w:val="00DC7099"/>
    <w:rsid w:val="00DC7573"/>
    <w:rsid w:val="00DD1441"/>
    <w:rsid w:val="00DD2A9E"/>
    <w:rsid w:val="00DD5317"/>
    <w:rsid w:val="00DD5872"/>
    <w:rsid w:val="00DD5E01"/>
    <w:rsid w:val="00DD6DEE"/>
    <w:rsid w:val="00DD7C06"/>
    <w:rsid w:val="00DE6C96"/>
    <w:rsid w:val="00DF0DE8"/>
    <w:rsid w:val="00DF39A4"/>
    <w:rsid w:val="00DF4638"/>
    <w:rsid w:val="00DF4E62"/>
    <w:rsid w:val="00DF56A8"/>
    <w:rsid w:val="00DF6C0F"/>
    <w:rsid w:val="00DF79AD"/>
    <w:rsid w:val="00E02F4D"/>
    <w:rsid w:val="00E061CF"/>
    <w:rsid w:val="00E06D4E"/>
    <w:rsid w:val="00E07446"/>
    <w:rsid w:val="00E07617"/>
    <w:rsid w:val="00E104E6"/>
    <w:rsid w:val="00E14C73"/>
    <w:rsid w:val="00E2206A"/>
    <w:rsid w:val="00E22DDD"/>
    <w:rsid w:val="00E27227"/>
    <w:rsid w:val="00E27C29"/>
    <w:rsid w:val="00E308EA"/>
    <w:rsid w:val="00E317B6"/>
    <w:rsid w:val="00E42F32"/>
    <w:rsid w:val="00E43A57"/>
    <w:rsid w:val="00E4478C"/>
    <w:rsid w:val="00E45A83"/>
    <w:rsid w:val="00E45E8B"/>
    <w:rsid w:val="00E45F09"/>
    <w:rsid w:val="00E52BBE"/>
    <w:rsid w:val="00E56C44"/>
    <w:rsid w:val="00E600D9"/>
    <w:rsid w:val="00E60294"/>
    <w:rsid w:val="00E650E1"/>
    <w:rsid w:val="00E65CBA"/>
    <w:rsid w:val="00E65FDB"/>
    <w:rsid w:val="00E7003C"/>
    <w:rsid w:val="00E7154F"/>
    <w:rsid w:val="00E75825"/>
    <w:rsid w:val="00E80F99"/>
    <w:rsid w:val="00E81EBA"/>
    <w:rsid w:val="00E91BB6"/>
    <w:rsid w:val="00E93346"/>
    <w:rsid w:val="00E96633"/>
    <w:rsid w:val="00E96D63"/>
    <w:rsid w:val="00E97395"/>
    <w:rsid w:val="00E9751E"/>
    <w:rsid w:val="00E977AF"/>
    <w:rsid w:val="00EA3F72"/>
    <w:rsid w:val="00EA76A9"/>
    <w:rsid w:val="00EB3787"/>
    <w:rsid w:val="00EB65D2"/>
    <w:rsid w:val="00EB7CD7"/>
    <w:rsid w:val="00EC1377"/>
    <w:rsid w:val="00EC3771"/>
    <w:rsid w:val="00EC468B"/>
    <w:rsid w:val="00ED0EF9"/>
    <w:rsid w:val="00ED3E6D"/>
    <w:rsid w:val="00ED743E"/>
    <w:rsid w:val="00EE0D4B"/>
    <w:rsid w:val="00EE1679"/>
    <w:rsid w:val="00EE2FF2"/>
    <w:rsid w:val="00EE4A02"/>
    <w:rsid w:val="00EE595E"/>
    <w:rsid w:val="00EE741B"/>
    <w:rsid w:val="00EF4472"/>
    <w:rsid w:val="00F023E3"/>
    <w:rsid w:val="00F05049"/>
    <w:rsid w:val="00F12562"/>
    <w:rsid w:val="00F12D35"/>
    <w:rsid w:val="00F14E02"/>
    <w:rsid w:val="00F15C85"/>
    <w:rsid w:val="00F16921"/>
    <w:rsid w:val="00F1768D"/>
    <w:rsid w:val="00F22A55"/>
    <w:rsid w:val="00F231BB"/>
    <w:rsid w:val="00F2341E"/>
    <w:rsid w:val="00F24A7E"/>
    <w:rsid w:val="00F25131"/>
    <w:rsid w:val="00F275E3"/>
    <w:rsid w:val="00F31F2E"/>
    <w:rsid w:val="00F321AA"/>
    <w:rsid w:val="00F35B43"/>
    <w:rsid w:val="00F37EED"/>
    <w:rsid w:val="00F40D8E"/>
    <w:rsid w:val="00F411DB"/>
    <w:rsid w:val="00F41CD3"/>
    <w:rsid w:val="00F42C48"/>
    <w:rsid w:val="00F43E8D"/>
    <w:rsid w:val="00F45223"/>
    <w:rsid w:val="00F477F0"/>
    <w:rsid w:val="00F5370E"/>
    <w:rsid w:val="00F542CB"/>
    <w:rsid w:val="00F666C8"/>
    <w:rsid w:val="00F673ED"/>
    <w:rsid w:val="00F67A7F"/>
    <w:rsid w:val="00F732EE"/>
    <w:rsid w:val="00F7352D"/>
    <w:rsid w:val="00F73C4A"/>
    <w:rsid w:val="00F75261"/>
    <w:rsid w:val="00F760AB"/>
    <w:rsid w:val="00F76A2D"/>
    <w:rsid w:val="00F83037"/>
    <w:rsid w:val="00F83151"/>
    <w:rsid w:val="00F831F5"/>
    <w:rsid w:val="00F86EB9"/>
    <w:rsid w:val="00F87B2D"/>
    <w:rsid w:val="00F90310"/>
    <w:rsid w:val="00F90DB5"/>
    <w:rsid w:val="00F94273"/>
    <w:rsid w:val="00F95585"/>
    <w:rsid w:val="00F96B1D"/>
    <w:rsid w:val="00FA1DFD"/>
    <w:rsid w:val="00FA2C39"/>
    <w:rsid w:val="00FA3102"/>
    <w:rsid w:val="00FA48FD"/>
    <w:rsid w:val="00FA7DA5"/>
    <w:rsid w:val="00FB2B2E"/>
    <w:rsid w:val="00FB2EB8"/>
    <w:rsid w:val="00FB7F1E"/>
    <w:rsid w:val="00FC06A3"/>
    <w:rsid w:val="00FC25B9"/>
    <w:rsid w:val="00FC7A32"/>
    <w:rsid w:val="00FD0007"/>
    <w:rsid w:val="00FD1F27"/>
    <w:rsid w:val="00FD2FE3"/>
    <w:rsid w:val="00FD678F"/>
    <w:rsid w:val="00FE06E6"/>
    <w:rsid w:val="00FE19BE"/>
    <w:rsid w:val="00FE3516"/>
    <w:rsid w:val="00FE6C0E"/>
    <w:rsid w:val="00FE7025"/>
    <w:rsid w:val="00FF0F16"/>
    <w:rsid w:val="00FF1C5A"/>
    <w:rsid w:val="00FF315B"/>
    <w:rsid w:val="00FF4678"/>
    <w:rsid w:val="00FF4A6A"/>
    <w:rsid w:val="00FF4E9B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8CC65"/>
  <w15:chartTrackingRefBased/>
  <w15:docId w15:val="{3117DFF2-7E43-4837-9545-D197C224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EF6"/>
    <w:rPr>
      <w:rFonts w:ascii="Arial Nova Cond" w:hAnsi="Arial Nova Cond"/>
      <w:sz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AD3D57"/>
    <w:pPr>
      <w:numPr>
        <w:numId w:val="45"/>
      </w:num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after="120"/>
      <w:outlineLvl w:val="0"/>
    </w:pPr>
    <w:rPr>
      <w:b/>
      <w:bCs/>
      <w:caps/>
      <w:color w:val="FFFFFF" w:themeColor="background1"/>
      <w:sz w:val="40"/>
      <w:szCs w:val="4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441C8D"/>
    <w:pPr>
      <w:numPr>
        <w:ilvl w:val="1"/>
        <w:numId w:val="45"/>
      </w:numPr>
      <w:pBdr>
        <w:top w:val="single" w:sz="8" w:space="1" w:color="808080" w:themeColor="background1" w:themeShade="80"/>
        <w:left w:val="single" w:sz="8" w:space="4" w:color="808080" w:themeColor="background1" w:themeShade="80"/>
        <w:bottom w:val="single" w:sz="8" w:space="1" w:color="808080" w:themeColor="background1" w:themeShade="80"/>
        <w:right w:val="single" w:sz="8" w:space="4" w:color="808080" w:themeColor="background1" w:themeShade="80"/>
      </w:pBdr>
      <w:shd w:val="clear" w:color="auto" w:fill="AADFF4"/>
      <w:spacing w:before="240" w:after="120"/>
      <w:outlineLvl w:val="1"/>
    </w:pPr>
    <w:rPr>
      <w:b/>
      <w:bCs/>
      <w:smallCaps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1"/>
    <w:unhideWhenUsed/>
    <w:qFormat/>
    <w:rsid w:val="00695CFA"/>
    <w:pPr>
      <w:numPr>
        <w:ilvl w:val="2"/>
        <w:numId w:val="45"/>
      </w:numPr>
      <w:spacing w:before="160" w:after="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H4"/>
    <w:link w:val="Heading4Char"/>
    <w:uiPriority w:val="1"/>
    <w:unhideWhenUsed/>
    <w:qFormat/>
    <w:rsid w:val="00695CFA"/>
    <w:pPr>
      <w:spacing w:before="160" w:after="0"/>
      <w:ind w:left="54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H4"/>
    <w:link w:val="Heading5Char"/>
    <w:uiPriority w:val="1"/>
    <w:qFormat/>
    <w:rsid w:val="00E65CBA"/>
    <w:pPr>
      <w:numPr>
        <w:ilvl w:val="4"/>
        <w:numId w:val="14"/>
      </w:numPr>
      <w:spacing w:before="120" w:after="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"/>
    <w:qFormat/>
    <w:rsid w:val="00705936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D3D57"/>
    <w:rPr>
      <w:rFonts w:ascii="Arial Nova Cond" w:hAnsi="Arial Nova Cond"/>
      <w:b/>
      <w:bCs/>
      <w:caps/>
      <w:color w:val="FFFFFF" w:themeColor="background1"/>
      <w:sz w:val="40"/>
      <w:szCs w:val="44"/>
      <w:shd w:val="clear" w:color="auto" w:fill="426DA9"/>
    </w:rPr>
  </w:style>
  <w:style w:type="character" w:customStyle="1" w:styleId="Heading2Char">
    <w:name w:val="Heading 2 Char"/>
    <w:basedOn w:val="DefaultParagraphFont"/>
    <w:link w:val="Heading2"/>
    <w:uiPriority w:val="1"/>
    <w:rsid w:val="00441C8D"/>
    <w:rPr>
      <w:rFonts w:ascii="Arial Nova Cond" w:hAnsi="Arial Nova Cond"/>
      <w:b/>
      <w:bCs/>
      <w:smallCaps/>
      <w:sz w:val="28"/>
      <w:szCs w:val="32"/>
      <w:shd w:val="clear" w:color="auto" w:fill="AADFF4"/>
    </w:rPr>
  </w:style>
  <w:style w:type="character" w:customStyle="1" w:styleId="Heading3Char">
    <w:name w:val="Heading 3 Char"/>
    <w:basedOn w:val="DefaultParagraphFont"/>
    <w:link w:val="Heading3"/>
    <w:uiPriority w:val="1"/>
    <w:rsid w:val="00695CFA"/>
    <w:rPr>
      <w:rFonts w:ascii="Arial Nova Cond" w:hAnsi="Arial Nova Cond"/>
      <w:b/>
      <w:b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695CFA"/>
    <w:rPr>
      <w:rFonts w:ascii="Arial Nova Cond" w:hAnsi="Arial Nova Cond"/>
      <w:b/>
      <w:bCs/>
      <w:szCs w:val="24"/>
    </w:rPr>
  </w:style>
  <w:style w:type="paragraph" w:customStyle="1" w:styleId="ENDSECTION">
    <w:name w:val="END SECTION"/>
    <w:basedOn w:val="Normal"/>
    <w:next w:val="Normal"/>
    <w:uiPriority w:val="1"/>
    <w:qFormat/>
    <w:rsid w:val="00E96D6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before="240" w:after="240"/>
      <w:jc w:val="center"/>
    </w:pPr>
    <w:rPr>
      <w:b/>
      <w:bCs/>
      <w:caps/>
      <w:color w:val="FFFFFF" w:themeColor="background1"/>
      <w:sz w:val="32"/>
      <w:szCs w:val="36"/>
    </w:rPr>
  </w:style>
  <w:style w:type="table" w:styleId="TableGrid">
    <w:name w:val="Table Grid"/>
    <w:basedOn w:val="TableNormal"/>
    <w:uiPriority w:val="39"/>
    <w:rsid w:val="0070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qFormat/>
    <w:rsid w:val="000F5B11"/>
    <w:pPr>
      <w:keepNext/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B460DB"/>
    <w:pPr>
      <w:tabs>
        <w:tab w:val="left" w:pos="540"/>
        <w:tab w:val="right" w:leader="dot" w:pos="1079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607DB7"/>
    <w:pPr>
      <w:tabs>
        <w:tab w:val="left" w:pos="990"/>
        <w:tab w:val="right" w:leader="dot" w:pos="10070"/>
      </w:tabs>
      <w:spacing w:after="100"/>
      <w:ind w:left="540"/>
    </w:pPr>
  </w:style>
  <w:style w:type="paragraph" w:styleId="TOC3">
    <w:name w:val="toc 3"/>
    <w:basedOn w:val="Normal"/>
    <w:next w:val="Normal"/>
    <w:autoRedefine/>
    <w:uiPriority w:val="39"/>
    <w:semiHidden/>
    <w:rsid w:val="000F5B11"/>
    <w:pPr>
      <w:spacing w:after="100"/>
      <w:ind w:left="400"/>
    </w:pPr>
  </w:style>
  <w:style w:type="character" w:styleId="Hyperlink">
    <w:name w:val="Hyperlink"/>
    <w:basedOn w:val="DefaultParagraphFont"/>
    <w:uiPriority w:val="99"/>
    <w:rsid w:val="000F5B11"/>
    <w:rPr>
      <w:color w:val="0563C1" w:themeColor="hyperlink"/>
      <w:u w:val="single"/>
    </w:rPr>
  </w:style>
  <w:style w:type="paragraph" w:styleId="NoSpacing">
    <w:name w:val="No Spacing"/>
    <w:basedOn w:val="Normal"/>
    <w:link w:val="NoSpacingChar"/>
    <w:qFormat/>
    <w:rsid w:val="004B478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rsid w:val="0041751E"/>
    <w:rPr>
      <w:rFonts w:ascii="Arial Nova Cond" w:eastAsiaTheme="minorEastAsia" w:hAnsi="Arial Nova Cond"/>
      <w:sz w:val="20"/>
    </w:rPr>
  </w:style>
  <w:style w:type="paragraph" w:styleId="Header">
    <w:name w:val="header"/>
    <w:basedOn w:val="Normal"/>
    <w:link w:val="Head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2"/>
    <w:rsid w:val="00876EBD"/>
    <w:rPr>
      <w:rFonts w:ascii="Arial Nova Cond" w:hAnsi="Arial Nova Cond"/>
      <w:sz w:val="20"/>
    </w:rPr>
  </w:style>
  <w:style w:type="paragraph" w:styleId="Footer">
    <w:name w:val="footer"/>
    <w:basedOn w:val="Normal"/>
    <w:link w:val="Foot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876EBD"/>
    <w:rPr>
      <w:rFonts w:ascii="Arial Nova Cond" w:hAnsi="Arial Nova Cond"/>
      <w:sz w:val="20"/>
    </w:rPr>
  </w:style>
  <w:style w:type="paragraph" w:customStyle="1" w:styleId="TableBody">
    <w:name w:val="Table Body"/>
    <w:basedOn w:val="Normal"/>
    <w:uiPriority w:val="4"/>
    <w:qFormat/>
    <w:rsid w:val="005026AF"/>
    <w:pPr>
      <w:spacing w:after="0" w:line="240" w:lineRule="auto"/>
    </w:pPr>
    <w:rPr>
      <w:sz w:val="18"/>
      <w:szCs w:val="20"/>
    </w:rPr>
  </w:style>
  <w:style w:type="paragraph" w:customStyle="1" w:styleId="TableHeader">
    <w:name w:val="Table Header"/>
    <w:basedOn w:val="TableBody"/>
    <w:uiPriority w:val="4"/>
    <w:qFormat/>
    <w:rsid w:val="005026AF"/>
    <w:rPr>
      <w:b/>
      <w:bCs/>
    </w:rPr>
  </w:style>
  <w:style w:type="paragraph" w:styleId="Caption">
    <w:name w:val="caption"/>
    <w:basedOn w:val="Normal"/>
    <w:next w:val="Normal"/>
    <w:uiPriority w:val="35"/>
    <w:semiHidden/>
    <w:qFormat/>
    <w:rsid w:val="005026AF"/>
    <w:pPr>
      <w:keepNext/>
      <w:spacing w:after="0" w:line="240" w:lineRule="auto"/>
    </w:pPr>
    <w:rPr>
      <w:b/>
      <w:bCs/>
      <w:sz w:val="18"/>
      <w:szCs w:val="18"/>
    </w:rPr>
  </w:style>
  <w:style w:type="paragraph" w:customStyle="1" w:styleId="TableCaption">
    <w:name w:val="Table Caption"/>
    <w:basedOn w:val="TableHeader"/>
    <w:uiPriority w:val="4"/>
    <w:qFormat/>
    <w:rsid w:val="00661023"/>
    <w:pPr>
      <w:ind w:left="-112"/>
    </w:pPr>
  </w:style>
  <w:style w:type="paragraph" w:customStyle="1" w:styleId="Figure">
    <w:name w:val="Figure"/>
    <w:basedOn w:val="Normal"/>
    <w:uiPriority w:val="5"/>
    <w:qFormat/>
    <w:rsid w:val="005026AF"/>
    <w:pPr>
      <w:keepNext/>
      <w:spacing w:after="0"/>
      <w:jc w:val="center"/>
    </w:pPr>
  </w:style>
  <w:style w:type="paragraph" w:customStyle="1" w:styleId="FigureCaption">
    <w:name w:val="Figure Caption"/>
    <w:basedOn w:val="Caption"/>
    <w:uiPriority w:val="5"/>
    <w:qFormat/>
    <w:rsid w:val="00C8445C"/>
    <w:pPr>
      <w:keepNext w:val="0"/>
      <w:spacing w:after="160"/>
      <w:jc w:val="center"/>
    </w:pPr>
  </w:style>
  <w:style w:type="paragraph" w:customStyle="1" w:styleId="TableNote">
    <w:name w:val="Table Note"/>
    <w:basedOn w:val="Normal"/>
    <w:uiPriority w:val="4"/>
    <w:qFormat/>
    <w:rsid w:val="005B5764"/>
    <w:pPr>
      <w:spacing w:after="40" w:line="240" w:lineRule="auto"/>
      <w:ind w:left="605" w:hanging="717"/>
    </w:pPr>
    <w:rPr>
      <w:i/>
      <w:sz w:val="16"/>
      <w:szCs w:val="16"/>
    </w:rPr>
  </w:style>
  <w:style w:type="paragraph" w:customStyle="1" w:styleId="HeaderRight">
    <w:name w:val="Header Right"/>
    <w:basedOn w:val="Header"/>
    <w:uiPriority w:val="2"/>
    <w:qFormat/>
    <w:rsid w:val="001A746D"/>
    <w:pPr>
      <w:jc w:val="right"/>
    </w:pPr>
    <w:rPr>
      <w:b/>
      <w:bCs/>
      <w:i/>
      <w:iCs/>
      <w:sz w:val="28"/>
      <w:szCs w:val="32"/>
    </w:rPr>
  </w:style>
  <w:style w:type="character" w:styleId="PlaceholderText">
    <w:name w:val="Placeholder Text"/>
    <w:basedOn w:val="DefaultParagraphFont"/>
    <w:uiPriority w:val="99"/>
    <w:semiHidden/>
    <w:rsid w:val="0041751E"/>
    <w:rPr>
      <w:color w:val="808080"/>
    </w:rPr>
  </w:style>
  <w:style w:type="paragraph" w:styleId="ListBullet">
    <w:name w:val="List Bullet"/>
    <w:basedOn w:val="ListParagraph"/>
    <w:uiPriority w:val="3"/>
    <w:semiHidden/>
    <w:rsid w:val="00541BEF"/>
    <w:pPr>
      <w:numPr>
        <w:numId w:val="1"/>
      </w:numPr>
      <w:ind w:left="540" w:hanging="270"/>
    </w:pPr>
  </w:style>
  <w:style w:type="paragraph" w:styleId="ListNumber">
    <w:name w:val="List Number"/>
    <w:basedOn w:val="ListParagraph"/>
    <w:uiPriority w:val="3"/>
    <w:semiHidden/>
    <w:rsid w:val="00982BD6"/>
    <w:pPr>
      <w:numPr>
        <w:numId w:val="2"/>
      </w:numPr>
    </w:pPr>
  </w:style>
  <w:style w:type="paragraph" w:customStyle="1" w:styleId="ListTerm">
    <w:name w:val="List Term"/>
    <w:basedOn w:val="Normal"/>
    <w:uiPriority w:val="3"/>
    <w:qFormat/>
    <w:rsid w:val="00F760AB"/>
    <w:pPr>
      <w:ind w:left="3240" w:right="720" w:hanging="2700"/>
    </w:pPr>
  </w:style>
  <w:style w:type="paragraph" w:customStyle="1" w:styleId="NoteBoxHeading">
    <w:name w:val="Note Box Heading"/>
    <w:basedOn w:val="NoSpacing"/>
    <w:next w:val="NoteBoxBody"/>
    <w:uiPriority w:val="8"/>
    <w:qFormat/>
    <w:rsid w:val="00432FCE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line="360" w:lineRule="auto"/>
      <w:ind w:left="1440" w:right="1440"/>
      <w:jc w:val="center"/>
    </w:pPr>
    <w:rPr>
      <w:rFonts w:ascii="Arial Nova" w:hAnsi="Arial Nova"/>
      <w:b/>
      <w:bCs/>
      <w:caps/>
    </w:rPr>
  </w:style>
  <w:style w:type="paragraph" w:customStyle="1" w:styleId="NoteBoxBody">
    <w:name w:val="Note Box Body"/>
    <w:basedOn w:val="NoSpacing"/>
    <w:uiPriority w:val="8"/>
    <w:qFormat/>
    <w:rsid w:val="0008230A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after="160"/>
      <w:ind w:left="1440" w:right="1440"/>
      <w:jc w:val="both"/>
    </w:pPr>
  </w:style>
  <w:style w:type="paragraph" w:customStyle="1" w:styleId="BLANKPAGE">
    <w:name w:val="BLANK PAGE"/>
    <w:basedOn w:val="NoSpacing"/>
    <w:uiPriority w:val="8"/>
    <w:qFormat/>
    <w:rsid w:val="000C52B5"/>
    <w:pPr>
      <w:jc w:val="center"/>
    </w:pPr>
    <w:rPr>
      <w:rFonts w:ascii="Arial Nova" w:hAnsi="Arial Nova"/>
      <w:b/>
      <w:bCs/>
      <w:caps/>
      <w:sz w:val="36"/>
      <w:szCs w:val="40"/>
    </w:rPr>
  </w:style>
  <w:style w:type="paragraph" w:customStyle="1" w:styleId="FooterRight">
    <w:name w:val="Footer Right"/>
    <w:basedOn w:val="Footer"/>
    <w:uiPriority w:val="2"/>
    <w:qFormat/>
    <w:rsid w:val="00D00E9C"/>
    <w:pPr>
      <w:jc w:val="right"/>
    </w:pPr>
  </w:style>
  <w:style w:type="paragraph" w:customStyle="1" w:styleId="NormalH4">
    <w:name w:val="Normal H4"/>
    <w:basedOn w:val="Normal"/>
    <w:qFormat/>
    <w:rsid w:val="00FF5586"/>
    <w:pPr>
      <w:ind w:left="540"/>
    </w:pPr>
  </w:style>
  <w:style w:type="paragraph" w:styleId="TableofFigures">
    <w:name w:val="table of figures"/>
    <w:basedOn w:val="Normal"/>
    <w:next w:val="Normal"/>
    <w:uiPriority w:val="99"/>
    <w:rsid w:val="002A7D27"/>
    <w:pPr>
      <w:spacing w:after="0"/>
    </w:pPr>
  </w:style>
  <w:style w:type="character" w:customStyle="1" w:styleId="ListParagraphChar">
    <w:name w:val="List Paragraph Char"/>
    <w:basedOn w:val="DefaultParagraphFont"/>
    <w:link w:val="ListParagraph"/>
    <w:uiPriority w:val="3"/>
    <w:rsid w:val="008B54E3"/>
    <w:rPr>
      <w:rFonts w:ascii="Arial Nova Cond" w:hAnsi="Arial Nova Cond"/>
      <w:sz w:val="20"/>
    </w:rPr>
  </w:style>
  <w:style w:type="numbering" w:customStyle="1" w:styleId="Multi-ListNumber">
    <w:name w:val="Multi-List Number"/>
    <w:uiPriority w:val="99"/>
    <w:rsid w:val="00D327C6"/>
    <w:pPr>
      <w:numPr>
        <w:numId w:val="3"/>
      </w:numPr>
    </w:pPr>
  </w:style>
  <w:style w:type="numbering" w:customStyle="1" w:styleId="Multi-ListNumberH4">
    <w:name w:val="Multi-List Number H4"/>
    <w:uiPriority w:val="99"/>
    <w:rsid w:val="008C082B"/>
    <w:pPr>
      <w:numPr>
        <w:numId w:val="4"/>
      </w:numPr>
    </w:pPr>
  </w:style>
  <w:style w:type="paragraph" w:customStyle="1" w:styleId="ListEquipment">
    <w:name w:val="List Equipment"/>
    <w:basedOn w:val="Normal"/>
    <w:uiPriority w:val="3"/>
    <w:qFormat/>
    <w:rsid w:val="00C37A9B"/>
    <w:pPr>
      <w:ind w:left="540" w:right="540"/>
    </w:pPr>
  </w:style>
  <w:style w:type="paragraph" w:customStyle="1" w:styleId="TableBodyIndent">
    <w:name w:val="Table Body Indent"/>
    <w:basedOn w:val="TableBody"/>
    <w:uiPriority w:val="4"/>
    <w:qFormat/>
    <w:rsid w:val="009D3024"/>
    <w:pPr>
      <w:ind w:left="330"/>
    </w:pPr>
  </w:style>
  <w:style w:type="paragraph" w:customStyle="1" w:styleId="Heading1Plain">
    <w:name w:val="Heading 1 Plain"/>
    <w:basedOn w:val="Heading1"/>
    <w:next w:val="Normal"/>
    <w:uiPriority w:val="1"/>
    <w:qFormat/>
    <w:rsid w:val="00D840F2"/>
    <w:pPr>
      <w:numPr>
        <w:numId w:val="0"/>
      </w:numPr>
      <w:ind w:left="864" w:hanging="864"/>
    </w:pPr>
  </w:style>
  <w:style w:type="paragraph" w:customStyle="1" w:styleId="TableMemorandum">
    <w:name w:val="Table Memorandum"/>
    <w:basedOn w:val="TableBody"/>
    <w:uiPriority w:val="4"/>
    <w:qFormat/>
    <w:rsid w:val="007716F8"/>
    <w:rPr>
      <w:sz w:val="20"/>
      <w:szCs w:val="22"/>
    </w:rPr>
  </w:style>
  <w:style w:type="paragraph" w:customStyle="1" w:styleId="Heading2Plain">
    <w:name w:val="Heading 2 Plain"/>
    <w:basedOn w:val="Heading2"/>
    <w:next w:val="Normal"/>
    <w:uiPriority w:val="1"/>
    <w:qFormat/>
    <w:rsid w:val="00D840F2"/>
    <w:pPr>
      <w:numPr>
        <w:ilvl w:val="0"/>
        <w:numId w:val="0"/>
      </w:numPr>
      <w:ind w:left="720" w:hanging="720"/>
    </w:pPr>
  </w:style>
  <w:style w:type="paragraph" w:customStyle="1" w:styleId="Heading3Plain">
    <w:name w:val="Heading 3 Plain"/>
    <w:basedOn w:val="Heading3"/>
    <w:next w:val="Normal"/>
    <w:uiPriority w:val="1"/>
    <w:qFormat/>
    <w:rsid w:val="00D840F2"/>
    <w:pPr>
      <w:numPr>
        <w:ilvl w:val="0"/>
        <w:numId w:val="0"/>
      </w:numPr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BB0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0A5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0A5F"/>
    <w:rPr>
      <w:rFonts w:ascii="Arial Nova Cond" w:hAnsi="Arial Nova C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A5F"/>
    <w:rPr>
      <w:rFonts w:ascii="Arial Nova Cond" w:hAnsi="Arial Nova Cond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1"/>
    <w:rsid w:val="00D840F2"/>
    <w:rPr>
      <w:rFonts w:ascii="Arial Nova Cond" w:hAnsi="Arial Nova Cond"/>
      <w:b/>
      <w:bCs/>
      <w:i/>
      <w:iCs/>
      <w:sz w:val="20"/>
    </w:rPr>
  </w:style>
  <w:style w:type="character" w:customStyle="1" w:styleId="NormalTopic">
    <w:name w:val="Normal Topic"/>
    <w:basedOn w:val="DefaultParagraphFont"/>
    <w:uiPriority w:val="98"/>
    <w:qFormat/>
    <w:rsid w:val="00DC7099"/>
    <w:rPr>
      <w:b/>
      <w:bCs/>
      <w:i/>
      <w:iCs/>
      <w:u w:val="none"/>
    </w:rPr>
  </w:style>
  <w:style w:type="paragraph" w:styleId="Revision">
    <w:name w:val="Revision"/>
    <w:hidden/>
    <w:uiPriority w:val="99"/>
    <w:semiHidden/>
    <w:rsid w:val="005738F5"/>
    <w:pPr>
      <w:spacing w:after="0" w:line="240" w:lineRule="auto"/>
    </w:pPr>
    <w:rPr>
      <w:rFonts w:ascii="Arial Nova Cond" w:hAnsi="Arial Nova Cond"/>
      <w:sz w:val="20"/>
    </w:rPr>
  </w:style>
  <w:style w:type="numbering" w:customStyle="1" w:styleId="Multi-ListOutline">
    <w:name w:val="Multi-List Outline"/>
    <w:uiPriority w:val="99"/>
    <w:rsid w:val="00D840F2"/>
  </w:style>
  <w:style w:type="paragraph" w:customStyle="1" w:styleId="ListOutlineL1">
    <w:name w:val="List Outline L1"/>
    <w:basedOn w:val="ListParagraph"/>
    <w:uiPriority w:val="3"/>
    <w:qFormat/>
    <w:rsid w:val="00D840F2"/>
    <w:pPr>
      <w:numPr>
        <w:numId w:val="33"/>
      </w:numPr>
      <w:spacing w:before="60" w:after="0"/>
      <w:contextualSpacing w:val="0"/>
    </w:pPr>
    <w:rPr>
      <w:b/>
      <w:bCs/>
    </w:rPr>
  </w:style>
  <w:style w:type="paragraph" w:customStyle="1" w:styleId="ListOutlineL2">
    <w:name w:val="List Outline L2"/>
    <w:basedOn w:val="ListParagraph"/>
    <w:uiPriority w:val="3"/>
    <w:qFormat/>
    <w:rsid w:val="00D840F2"/>
    <w:pPr>
      <w:numPr>
        <w:ilvl w:val="1"/>
        <w:numId w:val="33"/>
      </w:numPr>
      <w:spacing w:after="0"/>
    </w:pPr>
  </w:style>
  <w:style w:type="paragraph" w:customStyle="1" w:styleId="ListOutlineL3">
    <w:name w:val="List Outline L3"/>
    <w:basedOn w:val="ListParagraph"/>
    <w:uiPriority w:val="3"/>
    <w:qFormat/>
    <w:rsid w:val="00D840F2"/>
    <w:pPr>
      <w:numPr>
        <w:ilvl w:val="2"/>
        <w:numId w:val="33"/>
      </w:numPr>
      <w:spacing w:after="0"/>
    </w:pPr>
  </w:style>
  <w:style w:type="paragraph" w:customStyle="1" w:styleId="ListOutlineL4">
    <w:name w:val="List Outline L4"/>
    <w:basedOn w:val="ListParagraph"/>
    <w:uiPriority w:val="3"/>
    <w:qFormat/>
    <w:rsid w:val="00D840F2"/>
    <w:pPr>
      <w:numPr>
        <w:ilvl w:val="3"/>
        <w:numId w:val="33"/>
      </w:numPr>
      <w:spacing w:after="0"/>
    </w:pPr>
  </w:style>
  <w:style w:type="paragraph" w:customStyle="1" w:styleId="ListOutlineL5">
    <w:name w:val="List Outline L5"/>
    <w:basedOn w:val="ListParagraph"/>
    <w:uiPriority w:val="3"/>
    <w:qFormat/>
    <w:rsid w:val="00D840F2"/>
    <w:pPr>
      <w:numPr>
        <w:ilvl w:val="4"/>
        <w:numId w:val="33"/>
      </w:numPr>
      <w:spacing w:after="0"/>
    </w:pPr>
  </w:style>
  <w:style w:type="paragraph" w:customStyle="1" w:styleId="CommentNumber">
    <w:name w:val="Comment Number"/>
    <w:basedOn w:val="TableBody"/>
    <w:uiPriority w:val="4"/>
    <w:qFormat/>
    <w:rsid w:val="0010732F"/>
    <w:pPr>
      <w:numPr>
        <w:numId w:val="6"/>
      </w:numPr>
      <w:outlineLvl w:val="2"/>
    </w:pPr>
  </w:style>
  <w:style w:type="character" w:customStyle="1" w:styleId="Attribute">
    <w:name w:val="Attribute"/>
    <w:basedOn w:val="DefaultParagraphFont"/>
    <w:uiPriority w:val="6"/>
    <w:qFormat/>
    <w:rsid w:val="00FF5586"/>
    <w:rPr>
      <w:rFonts w:ascii="Trebuchet MS" w:hAnsi="Trebuchet MS"/>
      <w:b/>
      <w:bCs/>
    </w:rPr>
  </w:style>
  <w:style w:type="paragraph" w:customStyle="1" w:styleId="AttributeDefinition">
    <w:name w:val="Attribute Definition"/>
    <w:basedOn w:val="TableBody"/>
    <w:uiPriority w:val="6"/>
    <w:qFormat/>
    <w:rsid w:val="00FF5586"/>
    <w:pPr>
      <w:tabs>
        <w:tab w:val="right" w:pos="691"/>
        <w:tab w:val="left" w:pos="871"/>
        <w:tab w:val="left" w:pos="1231"/>
      </w:tabs>
      <w:ind w:left="1231" w:hanging="1231"/>
    </w:pPr>
  </w:style>
  <w:style w:type="paragraph" w:customStyle="1" w:styleId="ListTermH4">
    <w:name w:val="List Term H4"/>
    <w:basedOn w:val="ListTerm"/>
    <w:uiPriority w:val="3"/>
    <w:qFormat/>
    <w:rsid w:val="00FF5586"/>
    <w:pPr>
      <w:ind w:hanging="1980"/>
    </w:pPr>
  </w:style>
  <w:style w:type="character" w:customStyle="1" w:styleId="Parameter">
    <w:name w:val="Parameter"/>
    <w:basedOn w:val="DefaultParagraphFont"/>
    <w:uiPriority w:val="6"/>
    <w:qFormat/>
    <w:rsid w:val="00FF5586"/>
    <w:rPr>
      <w:rFonts w:ascii="Trebuchet MS" w:hAnsi="Trebuchet MS"/>
      <w:b/>
      <w:bCs/>
      <w:bdr w:val="none" w:sz="0" w:space="0" w:color="auto"/>
      <w:shd w:val="clear" w:color="auto" w:fill="EEEEEE"/>
    </w:rPr>
  </w:style>
  <w:style w:type="numbering" w:customStyle="1" w:styleId="Multi-ListBullet">
    <w:name w:val="Multi-List Bullet"/>
    <w:uiPriority w:val="99"/>
    <w:rsid w:val="00D840F2"/>
    <w:pPr>
      <w:numPr>
        <w:numId w:val="8"/>
      </w:numPr>
    </w:pPr>
  </w:style>
  <w:style w:type="numbering" w:customStyle="1" w:styleId="Multi-ListBulletH4">
    <w:name w:val="Multi-List Bullet H4"/>
    <w:uiPriority w:val="99"/>
    <w:rsid w:val="00705936"/>
    <w:pPr>
      <w:numPr>
        <w:numId w:val="9"/>
      </w:numPr>
    </w:pPr>
  </w:style>
  <w:style w:type="numbering" w:customStyle="1" w:styleId="Multi-ListHeading">
    <w:name w:val="Multi-List Heading"/>
    <w:uiPriority w:val="99"/>
    <w:rsid w:val="00E65CBA"/>
    <w:pPr>
      <w:numPr>
        <w:numId w:val="10"/>
      </w:numPr>
    </w:pPr>
  </w:style>
  <w:style w:type="numbering" w:customStyle="1" w:styleId="Multi-ListTableLineItem">
    <w:name w:val="Multi-List Table Line Item"/>
    <w:uiPriority w:val="99"/>
    <w:rsid w:val="00D840F2"/>
    <w:pPr>
      <w:numPr>
        <w:numId w:val="11"/>
      </w:numPr>
    </w:pPr>
  </w:style>
  <w:style w:type="numbering" w:customStyle="1" w:styleId="Multi-ListTableListBullet">
    <w:name w:val="Multi-List Table List Bullet"/>
    <w:uiPriority w:val="99"/>
    <w:rsid w:val="00D840F2"/>
    <w:pPr>
      <w:numPr>
        <w:numId w:val="12"/>
      </w:numPr>
    </w:pPr>
  </w:style>
  <w:style w:type="numbering" w:customStyle="1" w:styleId="Multi-ListTableListNumber">
    <w:name w:val="Multi-List Table List Number"/>
    <w:uiPriority w:val="99"/>
    <w:rsid w:val="00FD0007"/>
    <w:pPr>
      <w:numPr>
        <w:numId w:val="13"/>
      </w:numPr>
    </w:pPr>
  </w:style>
  <w:style w:type="paragraph" w:customStyle="1" w:styleId="TableListParagraph">
    <w:name w:val="Table List Paragraph"/>
    <w:basedOn w:val="ListParagraph"/>
    <w:link w:val="TableListParagraphChar"/>
    <w:uiPriority w:val="4"/>
    <w:qFormat/>
    <w:rsid w:val="00D840F2"/>
    <w:pPr>
      <w:spacing w:after="0" w:line="240" w:lineRule="auto"/>
      <w:ind w:left="547"/>
    </w:pPr>
    <w:rPr>
      <w:sz w:val="18"/>
      <w:szCs w:val="20"/>
    </w:rPr>
  </w:style>
  <w:style w:type="character" w:customStyle="1" w:styleId="TableListParagraphChar">
    <w:name w:val="Table List Paragraph Char"/>
    <w:basedOn w:val="ListParagraphChar"/>
    <w:link w:val="TableListParagraph"/>
    <w:uiPriority w:val="4"/>
    <w:rsid w:val="00193660"/>
    <w:rPr>
      <w:rFonts w:ascii="Arial Nova Cond" w:hAnsi="Arial Nova Cond"/>
      <w:sz w:val="18"/>
      <w:szCs w:val="20"/>
    </w:rPr>
  </w:style>
  <w:style w:type="numbering" w:customStyle="1" w:styleId="ListOutline">
    <w:name w:val="List Outline"/>
    <w:uiPriority w:val="99"/>
    <w:rsid w:val="00081F32"/>
    <w:pPr>
      <w:numPr>
        <w:numId w:val="5"/>
      </w:numPr>
    </w:pPr>
  </w:style>
  <w:style w:type="paragraph" w:customStyle="1" w:styleId="ListNumberH4">
    <w:name w:val="List Number H4"/>
    <w:basedOn w:val="ListNumber"/>
    <w:uiPriority w:val="3"/>
    <w:semiHidden/>
    <w:qFormat/>
    <w:rsid w:val="00DF0DE8"/>
    <w:pPr>
      <w:numPr>
        <w:numId w:val="0"/>
      </w:numPr>
      <w:tabs>
        <w:tab w:val="num" w:pos="1627"/>
      </w:tabs>
      <w:ind w:left="1267" w:hanging="360"/>
    </w:pPr>
  </w:style>
  <w:style w:type="paragraph" w:customStyle="1" w:styleId="Heading1PlainExample">
    <w:name w:val="Heading 1 Plain Example"/>
    <w:basedOn w:val="Heading1Plain"/>
    <w:semiHidden/>
    <w:qFormat/>
    <w:rsid w:val="00892FFF"/>
    <w:pPr>
      <w:spacing w:line="240" w:lineRule="auto"/>
      <w:outlineLvl w:val="9"/>
    </w:pPr>
  </w:style>
  <w:style w:type="paragraph" w:customStyle="1" w:styleId="Heading2PlainExample">
    <w:name w:val="Heading 2 Plain Example"/>
    <w:basedOn w:val="Heading2Plain"/>
    <w:semiHidden/>
    <w:qFormat/>
    <w:rsid w:val="00892FFF"/>
    <w:pPr>
      <w:spacing w:line="240" w:lineRule="auto"/>
      <w:outlineLvl w:val="9"/>
    </w:pPr>
  </w:style>
  <w:style w:type="paragraph" w:customStyle="1" w:styleId="Heading3PlainExample">
    <w:name w:val="Heading 3 Plain Example"/>
    <w:basedOn w:val="Heading3Plain"/>
    <w:semiHidden/>
    <w:qFormat/>
    <w:rsid w:val="00892FFF"/>
    <w:pPr>
      <w:spacing w:line="240" w:lineRule="auto"/>
      <w:outlineLvl w:val="9"/>
    </w:pPr>
  </w:style>
  <w:style w:type="table" w:customStyle="1" w:styleId="TableStandard">
    <w:name w:val="Table Standard"/>
    <w:basedOn w:val="TableNormal"/>
    <w:uiPriority w:val="99"/>
    <w:rsid w:val="00FE06E6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tcMar>
        <w:top w:w="58" w:type="dxa"/>
        <w:left w:w="115" w:type="dxa"/>
        <w:bottom w:w="58" w:type="dxa"/>
        <w:right w:w="115" w:type="dxa"/>
      </w:tcMar>
    </w:tcPr>
    <w:tblStylePr w:type="fir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shd w:val="clear" w:color="auto" w:fill="C2D2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an.Widjaja\OneDrive%20-%20Lyles%20Group\_Internal%20Initiatives\BOK%20Migration\_Masters\AIC.GEN.T001_MasterCov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C08546980944CB996945FD1F064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5D35D-10D2-47C8-ADC7-E06E58099F71}"/>
      </w:docPartPr>
      <w:docPartBody>
        <w:p w:rsidR="002B56B5" w:rsidRDefault="002B56B5">
          <w:pPr>
            <w:pStyle w:val="DAC08546980944CB996945FD1F064484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0ED62E36459848EA827E69CD0F6A5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F379B-C99F-4487-AE9D-E8AAD4D70EC1}"/>
      </w:docPartPr>
      <w:docPartBody>
        <w:p w:rsidR="002B56B5" w:rsidRDefault="002B56B5">
          <w:pPr>
            <w:pStyle w:val="0ED62E36459848EA827E69CD0F6A5EB1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530684099234FC8A1C6061D26302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C303D-EFD1-4551-9CE2-37075990957A}"/>
      </w:docPartPr>
      <w:docPartBody>
        <w:p w:rsidR="002B56B5" w:rsidRDefault="002B56B5">
          <w:pPr>
            <w:pStyle w:val="3530684099234FC8A1C6061D26302917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693EBFE0F96B4FDD9C0192638304E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86985-FA6B-40E2-8614-A7B94089B06A}"/>
      </w:docPartPr>
      <w:docPartBody>
        <w:p w:rsidR="002B56B5" w:rsidRDefault="002B56B5">
          <w:pPr>
            <w:pStyle w:val="693EBFE0F96B4FDD9C0192638304EB99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56E0ADBAE7D24C59B0ECEB644AAFA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68EA-79AE-4E14-8FB3-428AAC9A82D5}"/>
      </w:docPartPr>
      <w:docPartBody>
        <w:p w:rsidR="002B56B5" w:rsidRDefault="002B56B5">
          <w:pPr>
            <w:pStyle w:val="56E0ADBAE7D24C59B0ECEB644AAFA4E0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4267CCCC0FDD4742B856D6874DC0E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22430-100E-4708-A16B-E12D24A58474}"/>
      </w:docPartPr>
      <w:docPartBody>
        <w:p w:rsidR="002B56B5" w:rsidRDefault="002B56B5">
          <w:pPr>
            <w:pStyle w:val="4267CCCC0FDD4742B856D6874DC0E17F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778E13268AA94FF1BC8CC43A47F48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CEBD4-72CD-42B8-9B8E-08CB3DE86E23}"/>
      </w:docPartPr>
      <w:docPartBody>
        <w:p w:rsidR="002B56B5" w:rsidRDefault="002B56B5">
          <w:pPr>
            <w:pStyle w:val="778E13268AA94FF1BC8CC43A47F4891B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2B0D882D5D424BD89AAB686FF6833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9185C-51DE-486D-822A-8FD4B73E67B7}"/>
      </w:docPartPr>
      <w:docPartBody>
        <w:p w:rsidR="002B56B5" w:rsidRDefault="002B56B5">
          <w:pPr>
            <w:pStyle w:val="2B0D882D5D424BD89AAB686FF68331FD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4DACAF5D9E6D4EED965890D6B0D59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B38B4-4483-47AB-B8D8-4DE4C438CE5D}"/>
      </w:docPartPr>
      <w:docPartBody>
        <w:p w:rsidR="002B56B5" w:rsidRDefault="002B56B5">
          <w:pPr>
            <w:pStyle w:val="4DACAF5D9E6D4EED965890D6B0D59F77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826CFA7032F14DB9BA6D516F84C0A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5DAB-CA7C-4359-8D8C-E53C74608802}"/>
      </w:docPartPr>
      <w:docPartBody>
        <w:p w:rsidR="002B56B5" w:rsidRDefault="002B56B5">
          <w:pPr>
            <w:pStyle w:val="826CFA7032F14DB9BA6D516F84C0AD42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C450BE2A3C684D72AA6AEA9B60BF8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A138-9D82-49D8-AAEC-BAF86487D242}"/>
      </w:docPartPr>
      <w:docPartBody>
        <w:p w:rsidR="002B56B5" w:rsidRDefault="002B56B5">
          <w:pPr>
            <w:pStyle w:val="C450BE2A3C684D72AA6AEA9B60BF87B4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474F364243EB4D6897F8973C9E7BD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6C743-8F6E-4CCD-B1F4-128AFAD8ECE5}"/>
      </w:docPartPr>
      <w:docPartBody>
        <w:p w:rsidR="002B56B5" w:rsidRDefault="002B56B5">
          <w:pPr>
            <w:pStyle w:val="474F364243EB4D6897F8973C9E7BDA2C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FD390E3C850744F68C597A1DD9B41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ACB5E-52EC-41DF-9B6B-4DCFAFE49412}"/>
      </w:docPartPr>
      <w:docPartBody>
        <w:p w:rsidR="002B56B5" w:rsidRDefault="002B56B5">
          <w:pPr>
            <w:pStyle w:val="FD390E3C850744F68C597A1DD9B4130B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19823CC3D2734808893E85330B58F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D6E06-32B5-4468-AE9B-5AFA16D9AEA0}"/>
      </w:docPartPr>
      <w:docPartBody>
        <w:p w:rsidR="002B56B5" w:rsidRDefault="002B56B5">
          <w:pPr>
            <w:pStyle w:val="19823CC3D2734808893E85330B58F963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131D56FA6DDF448086EAB1692EFA6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457C-263C-49D1-A10E-20A985293ECE}"/>
      </w:docPartPr>
      <w:docPartBody>
        <w:p w:rsidR="002B56B5" w:rsidRDefault="002B56B5">
          <w:pPr>
            <w:pStyle w:val="131D56FA6DDF448086EAB1692EFA6228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65E4FBF982C64D8E8670DA90DF088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574C6-B4E7-4EF7-B823-21DE89346ACB}"/>
      </w:docPartPr>
      <w:docPartBody>
        <w:p w:rsidR="002B56B5" w:rsidRDefault="002B56B5">
          <w:pPr>
            <w:pStyle w:val="65E4FBF982C64D8E8670DA90DF088092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CB6E016BDD1A4D79A56B36E3F89B4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0720E-2D47-4FCE-94C8-6A074D8274C9}"/>
      </w:docPartPr>
      <w:docPartBody>
        <w:p w:rsidR="002B56B5" w:rsidRDefault="002B56B5">
          <w:pPr>
            <w:pStyle w:val="CB6E016BDD1A4D79A56B36E3F89B4487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B5E25F49E35D4020ABDC1D7DB86E2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E9558-4726-4FCC-866A-FA49B3FA4A06}"/>
      </w:docPartPr>
      <w:docPartBody>
        <w:p w:rsidR="002B56B5" w:rsidRDefault="002B56B5">
          <w:pPr>
            <w:pStyle w:val="B5E25F49E35D4020ABDC1D7DB86E22C2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E300B357819F4D9980592D75F405F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F4A2A-C20E-42EB-A3A1-BF9CA71DCAD1}"/>
      </w:docPartPr>
      <w:docPartBody>
        <w:p w:rsidR="002B56B5" w:rsidRDefault="002B56B5">
          <w:pPr>
            <w:pStyle w:val="E300B357819F4D9980592D75F405F4F0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7DBB8AABD25D499BB18D8A9B04583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D2521-33CB-4050-A071-92DE1116A158}"/>
      </w:docPartPr>
      <w:docPartBody>
        <w:p w:rsidR="002B56B5" w:rsidRDefault="002B56B5">
          <w:pPr>
            <w:pStyle w:val="7DBB8AABD25D499BB18D8A9B045830CA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E89FCDA05E9447DFB45EB0BD187FB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A0928-2F0D-4574-811E-770AEDDBE3E4}"/>
      </w:docPartPr>
      <w:docPartBody>
        <w:p w:rsidR="002B56B5" w:rsidRDefault="002B56B5">
          <w:pPr>
            <w:pStyle w:val="E89FCDA05E9447DFB45EB0BD187FBBDA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669D1B4FE9984FBFA742C0A8F5B9D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DEF18-415C-4A5F-B24B-C478DEA37F81}"/>
      </w:docPartPr>
      <w:docPartBody>
        <w:p w:rsidR="002B56B5" w:rsidRDefault="002B56B5">
          <w:pPr>
            <w:pStyle w:val="669D1B4FE9984FBFA742C0A8F5B9DECF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211BFBBAACC54CB0807ED40829BD6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3A8A6-0C0B-48AF-A4EC-EAA77F3825ED}"/>
      </w:docPartPr>
      <w:docPartBody>
        <w:p w:rsidR="002B56B5" w:rsidRDefault="002B56B5">
          <w:pPr>
            <w:pStyle w:val="211BFBBAACC54CB0807ED40829BD6BFB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B7B210CE36794145AF92148813A30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787D2-D3D2-4E6E-87A8-C527EF97ADAF}"/>
      </w:docPartPr>
      <w:docPartBody>
        <w:p w:rsidR="002B56B5" w:rsidRDefault="002B56B5">
          <w:pPr>
            <w:pStyle w:val="B7B210CE36794145AF92148813A30018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A7300ADB4A042CD946041969CDA3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3ED7D-16B5-4C4C-8CA1-D9C62622B5A9}"/>
      </w:docPartPr>
      <w:docPartBody>
        <w:p w:rsidR="002B56B5" w:rsidRDefault="002B56B5">
          <w:pPr>
            <w:pStyle w:val="DA7300ADB4A042CD946041969CDA3195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4D205A43AF3C4996A6B2AA34238ED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870B8-BF50-4C53-A4CC-9B1CB851AF23}"/>
      </w:docPartPr>
      <w:docPartBody>
        <w:p w:rsidR="002B56B5" w:rsidRDefault="002B56B5">
          <w:pPr>
            <w:pStyle w:val="4D205A43AF3C4996A6B2AA34238ED8B2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FDBC8A8575EE4F4C800912511DDCD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C758A-55F4-4207-A869-52ED07982480}"/>
      </w:docPartPr>
      <w:docPartBody>
        <w:p w:rsidR="002B56B5" w:rsidRDefault="002B56B5">
          <w:pPr>
            <w:pStyle w:val="FDBC8A8575EE4F4C800912511DDCDC56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7D76E58CF9F74E339545A3E573E7C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EDCFD-DB91-4DE8-8A2B-D6136E7FA880}"/>
      </w:docPartPr>
      <w:docPartBody>
        <w:p w:rsidR="002B56B5" w:rsidRDefault="002B56B5">
          <w:pPr>
            <w:pStyle w:val="7D76E58CF9F74E339545A3E573E7C525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85B1A775E844DD08572AFC759D83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C757B-ED14-4A4C-890D-1F20443BECE9}"/>
      </w:docPartPr>
      <w:docPartBody>
        <w:p w:rsidR="002B56B5" w:rsidRDefault="002B56B5">
          <w:pPr>
            <w:pStyle w:val="D85B1A775E844DD08572AFC759D83066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D02B2F9D5F3B42C290D06CC328117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896EA-2F80-425C-938F-446CE11F0A7C}"/>
      </w:docPartPr>
      <w:docPartBody>
        <w:p w:rsidR="002B56B5" w:rsidRDefault="002B56B5">
          <w:pPr>
            <w:pStyle w:val="D02B2F9D5F3B42C290D06CC3281179A9"/>
          </w:pPr>
          <w:r w:rsidRPr="009678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5"/>
    <w:rsid w:val="002B56B5"/>
    <w:rsid w:val="008560C6"/>
    <w:rsid w:val="00CD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AC08546980944CB996945FD1F064484">
    <w:name w:val="DAC08546980944CB996945FD1F064484"/>
  </w:style>
  <w:style w:type="paragraph" w:customStyle="1" w:styleId="0ED62E36459848EA827E69CD0F6A5EB1">
    <w:name w:val="0ED62E36459848EA827E69CD0F6A5EB1"/>
  </w:style>
  <w:style w:type="paragraph" w:customStyle="1" w:styleId="3530684099234FC8A1C6061D26302917">
    <w:name w:val="3530684099234FC8A1C6061D26302917"/>
  </w:style>
  <w:style w:type="paragraph" w:customStyle="1" w:styleId="693EBFE0F96B4FDD9C0192638304EB99">
    <w:name w:val="693EBFE0F96B4FDD9C0192638304EB99"/>
  </w:style>
  <w:style w:type="paragraph" w:customStyle="1" w:styleId="56E0ADBAE7D24C59B0ECEB644AAFA4E0">
    <w:name w:val="56E0ADBAE7D24C59B0ECEB644AAFA4E0"/>
  </w:style>
  <w:style w:type="paragraph" w:customStyle="1" w:styleId="4267CCCC0FDD4742B856D6874DC0E17F">
    <w:name w:val="4267CCCC0FDD4742B856D6874DC0E17F"/>
  </w:style>
  <w:style w:type="paragraph" w:customStyle="1" w:styleId="778E13268AA94FF1BC8CC43A47F4891B">
    <w:name w:val="778E13268AA94FF1BC8CC43A47F4891B"/>
  </w:style>
  <w:style w:type="paragraph" w:customStyle="1" w:styleId="2B0D882D5D424BD89AAB686FF68331FD">
    <w:name w:val="2B0D882D5D424BD89AAB686FF68331FD"/>
  </w:style>
  <w:style w:type="paragraph" w:customStyle="1" w:styleId="4DACAF5D9E6D4EED965890D6B0D59F77">
    <w:name w:val="4DACAF5D9E6D4EED965890D6B0D59F77"/>
  </w:style>
  <w:style w:type="paragraph" w:customStyle="1" w:styleId="826CFA7032F14DB9BA6D516F84C0AD42">
    <w:name w:val="826CFA7032F14DB9BA6D516F84C0AD42"/>
  </w:style>
  <w:style w:type="paragraph" w:customStyle="1" w:styleId="C450BE2A3C684D72AA6AEA9B60BF87B4">
    <w:name w:val="C450BE2A3C684D72AA6AEA9B60BF87B4"/>
  </w:style>
  <w:style w:type="paragraph" w:customStyle="1" w:styleId="474F364243EB4D6897F8973C9E7BDA2C">
    <w:name w:val="474F364243EB4D6897F8973C9E7BDA2C"/>
  </w:style>
  <w:style w:type="paragraph" w:customStyle="1" w:styleId="FD390E3C850744F68C597A1DD9B4130B">
    <w:name w:val="FD390E3C850744F68C597A1DD9B4130B"/>
  </w:style>
  <w:style w:type="paragraph" w:customStyle="1" w:styleId="19823CC3D2734808893E85330B58F963">
    <w:name w:val="19823CC3D2734808893E85330B58F963"/>
  </w:style>
  <w:style w:type="paragraph" w:customStyle="1" w:styleId="131D56FA6DDF448086EAB1692EFA6228">
    <w:name w:val="131D56FA6DDF448086EAB1692EFA6228"/>
  </w:style>
  <w:style w:type="paragraph" w:customStyle="1" w:styleId="65E4FBF982C64D8E8670DA90DF088092">
    <w:name w:val="65E4FBF982C64D8E8670DA90DF088092"/>
  </w:style>
  <w:style w:type="paragraph" w:customStyle="1" w:styleId="CB6E016BDD1A4D79A56B36E3F89B4487">
    <w:name w:val="CB6E016BDD1A4D79A56B36E3F89B4487"/>
  </w:style>
  <w:style w:type="paragraph" w:customStyle="1" w:styleId="B5E25F49E35D4020ABDC1D7DB86E22C2">
    <w:name w:val="B5E25F49E35D4020ABDC1D7DB86E22C2"/>
  </w:style>
  <w:style w:type="paragraph" w:customStyle="1" w:styleId="E300B357819F4D9980592D75F405F4F0">
    <w:name w:val="E300B357819F4D9980592D75F405F4F0"/>
  </w:style>
  <w:style w:type="paragraph" w:customStyle="1" w:styleId="7DBB8AABD25D499BB18D8A9B045830CA">
    <w:name w:val="7DBB8AABD25D499BB18D8A9B045830CA"/>
  </w:style>
  <w:style w:type="paragraph" w:customStyle="1" w:styleId="E89FCDA05E9447DFB45EB0BD187FBBDA">
    <w:name w:val="E89FCDA05E9447DFB45EB0BD187FBBDA"/>
  </w:style>
  <w:style w:type="paragraph" w:customStyle="1" w:styleId="669D1B4FE9984FBFA742C0A8F5B9DECF">
    <w:name w:val="669D1B4FE9984FBFA742C0A8F5B9DECF"/>
  </w:style>
  <w:style w:type="paragraph" w:customStyle="1" w:styleId="211BFBBAACC54CB0807ED40829BD6BFB">
    <w:name w:val="211BFBBAACC54CB0807ED40829BD6BFB"/>
  </w:style>
  <w:style w:type="paragraph" w:customStyle="1" w:styleId="B7B210CE36794145AF92148813A30018">
    <w:name w:val="B7B210CE36794145AF92148813A30018"/>
  </w:style>
  <w:style w:type="paragraph" w:customStyle="1" w:styleId="DA7300ADB4A042CD946041969CDA3195">
    <w:name w:val="DA7300ADB4A042CD946041969CDA3195"/>
  </w:style>
  <w:style w:type="paragraph" w:customStyle="1" w:styleId="4D205A43AF3C4996A6B2AA34238ED8B2">
    <w:name w:val="4D205A43AF3C4996A6B2AA34238ED8B2"/>
  </w:style>
  <w:style w:type="paragraph" w:customStyle="1" w:styleId="FDBC8A8575EE4F4C800912511DDCDC56">
    <w:name w:val="FDBC8A8575EE4F4C800912511DDCDC56"/>
  </w:style>
  <w:style w:type="paragraph" w:customStyle="1" w:styleId="7D76E58CF9F74E339545A3E573E7C525">
    <w:name w:val="7D76E58CF9F74E339545A3E573E7C525"/>
  </w:style>
  <w:style w:type="paragraph" w:customStyle="1" w:styleId="D85B1A775E844DD08572AFC759D83066">
    <w:name w:val="D85B1A775E844DD08572AFC759D83066"/>
  </w:style>
  <w:style w:type="paragraph" w:customStyle="1" w:styleId="D02B2F9D5F3B42C290D06CC3281179A9">
    <w:name w:val="D02B2F9D5F3B42C290D06CC3281179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2139DD-6487-4FBA-9824-BFB3F0DD8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AIC.GEN.T001_MasterCover.dotx</Template>
  <TotalTime>1</TotalTime>
  <Pages>13</Pages>
  <Words>361</Words>
  <Characters>1902</Characters>
  <Application>Microsoft Office Word</Application>
  <DocSecurity>4</DocSecurity>
  <Lines>183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Style Template (Cover)</vt:lpstr>
    </vt:vector>
  </TitlesOfParts>
  <Company>Advanced Integration &amp; Controls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Style Template (Cover)</dc:title>
  <dc:subject/>
  <dc:creator>Evan Widjaja</dc:creator>
  <cp:keywords/>
  <dc:description/>
  <cp:lastModifiedBy>AJ Cottengim</cp:lastModifiedBy>
  <cp:revision>2</cp:revision>
  <dcterms:created xsi:type="dcterms:W3CDTF">2026-04-04T16:48:00Z</dcterms:created>
  <dcterms:modified xsi:type="dcterms:W3CDTF">2026-04-04T16:48:00Z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K ID">
    <vt:lpwstr>AA.BBB.C999</vt:lpwstr>
  </property>
  <property fmtid="{D5CDD505-2E9C-101B-9397-08002B2CF9AE}" pid="3" name="Company Name">
    <vt:lpwstr>Advanced Integration &amp; Controls</vt:lpwstr>
  </property>
  <property fmtid="{D5CDD505-2E9C-101B-9397-08002B2CF9AE}" pid="4" name="Author">
    <vt:lpwstr>Last, First</vt:lpwstr>
  </property>
  <property fmtid="{D5CDD505-2E9C-101B-9397-08002B2CF9AE}" pid="5" name="Company Address">
    <vt:lpwstr>9332 Tech Center Drive, Suite 200 &amp; 300 | Sacramento, CA 95826</vt:lpwstr>
  </property>
  <property fmtid="{D5CDD505-2E9C-101B-9397-08002B2CF9AE}" pid="6" name="Project Name">
    <vt:lpwstr>[ABYZ Project Name]</vt:lpwstr>
  </property>
  <property fmtid="{D5CDD505-2E9C-101B-9397-08002B2CF9AE}" pid="7" name="Project Number">
    <vt:lpwstr>[ABYZ Project Number]</vt:lpwstr>
  </property>
  <property fmtid="{D5CDD505-2E9C-101B-9397-08002B2CF9AE}" pid="8" name="End Customer">
    <vt:lpwstr>[ABYZ End Customer]</vt:lpwstr>
  </property>
  <property fmtid="{D5CDD505-2E9C-101B-9397-08002B2CF9AE}" pid="9" name="Site Name">
    <vt:lpwstr>[ABYZ Site Name]</vt:lpwstr>
  </property>
  <property fmtid="{D5CDD505-2E9C-101B-9397-08002B2CF9AE}" pid="10" name="File Name">
    <vt:lpwstr>7#.####_[RlsePkg]_[Deliverable]_YYYYMMDD</vt:lpwstr>
  </property>
  <property fmtid="{D5CDD505-2E9C-101B-9397-08002B2CF9AE}" pid="11" name="Deliverable ID">
    <vt:lpwstr>[ABYZ Deliverable ID]</vt:lpwstr>
  </property>
  <property fmtid="{D5CDD505-2E9C-101B-9397-08002B2CF9AE}" pid="12" name="Release Package">
    <vt:lpwstr>[ABYZ Release Package]</vt:lpwstr>
  </property>
  <property fmtid="{D5CDD505-2E9C-101B-9397-08002B2CF9AE}" pid="13" name="Date">
    <vt:lpwstr>[ABYZ Date]</vt:lpwstr>
  </property>
</Properties>
</file>