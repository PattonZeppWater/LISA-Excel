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F48F" w14:textId="77777777" w:rsidR="00D327C6" w:rsidRDefault="007070F3" w:rsidP="00D327C6">
      <w:pPr>
        <w:pStyle w:val="Heading1"/>
      </w:pPr>
      <w:bookmarkStart w:id="0" w:name="_Toc209612914"/>
      <w:r>
        <w:t>S</w:t>
      </w:r>
      <w:r w:rsidR="007A4445">
        <w:t xml:space="preserve">ection </w:t>
      </w:r>
      <w:bookmarkEnd w:id="0"/>
      <w:r>
        <w:t>1</w:t>
      </w:r>
    </w:p>
    <w:p w14:paraId="0BC9E75F" w14:textId="77777777" w:rsidR="007A4445" w:rsidRPr="007A4445" w:rsidRDefault="007A4445" w:rsidP="007A4445"/>
    <w:p w14:paraId="5BBDDDAF" w14:textId="77777777" w:rsidR="00081F32" w:rsidRDefault="00081F32" w:rsidP="00081F32">
      <w:pPr>
        <w:pStyle w:val="ENDSECTION"/>
      </w:pPr>
      <w:r>
        <w:t>END SECTION</w:t>
      </w:r>
    </w:p>
    <w:p w14:paraId="1DEE68EE" w14:textId="77777777" w:rsidR="00081F32" w:rsidRPr="003C6328" w:rsidRDefault="00081F32" w:rsidP="00081F32">
      <w:pPr>
        <w:sectPr w:rsidR="00081F32" w:rsidRPr="003C6328" w:rsidSect="00081F32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5E3C2A95" w14:textId="77777777" w:rsidR="007A4445" w:rsidRDefault="007A4445" w:rsidP="007A4445">
      <w:pPr>
        <w:pStyle w:val="Heading1"/>
      </w:pPr>
      <w:bookmarkStart w:id="1" w:name="_Toc209612915"/>
      <w:r>
        <w:lastRenderedPageBreak/>
        <w:t xml:space="preserve">Section </w:t>
      </w:r>
      <w:bookmarkEnd w:id="1"/>
      <w:r w:rsidR="007070F3">
        <w:t>2</w:t>
      </w:r>
    </w:p>
    <w:p w14:paraId="453A71D7" w14:textId="77777777" w:rsidR="007A4445" w:rsidRPr="007A4445" w:rsidRDefault="007A4445" w:rsidP="007A4445"/>
    <w:p w14:paraId="6E2E2B88" w14:textId="77777777" w:rsidR="007A4445" w:rsidRDefault="007A4445" w:rsidP="007A4445">
      <w:pPr>
        <w:pStyle w:val="ENDSECTION"/>
      </w:pPr>
      <w:r>
        <w:t>END SECTION</w:t>
      </w:r>
    </w:p>
    <w:p w14:paraId="7C48E5DB" w14:textId="77777777" w:rsidR="007A4445" w:rsidRPr="003C6328" w:rsidRDefault="007A4445" w:rsidP="007A4445">
      <w:pPr>
        <w:sectPr w:rsidR="007A4445" w:rsidRPr="003C6328" w:rsidSect="007A4445"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13A700AA" w14:textId="77777777" w:rsidR="007A4445" w:rsidRDefault="007A4445" w:rsidP="007A4445">
      <w:pPr>
        <w:pStyle w:val="Heading1"/>
      </w:pPr>
      <w:bookmarkStart w:id="2" w:name="_Toc209612916"/>
      <w:r>
        <w:lastRenderedPageBreak/>
        <w:t xml:space="preserve">Section </w:t>
      </w:r>
      <w:bookmarkEnd w:id="2"/>
      <w:r w:rsidR="007070F3">
        <w:t>3</w:t>
      </w:r>
    </w:p>
    <w:p w14:paraId="08D14836" w14:textId="77777777" w:rsidR="007A4445" w:rsidRPr="007A4445" w:rsidRDefault="007A4445" w:rsidP="007A4445"/>
    <w:p w14:paraId="5FCBF9E9" w14:textId="77777777" w:rsidR="007A4445" w:rsidRDefault="007A4445" w:rsidP="007A4445">
      <w:pPr>
        <w:pStyle w:val="ENDSECTION"/>
      </w:pPr>
      <w:r>
        <w:t>END SECTION</w:t>
      </w:r>
    </w:p>
    <w:p w14:paraId="2F3F45A0" w14:textId="77777777" w:rsidR="007A4445" w:rsidRPr="003C6328" w:rsidRDefault="007A4445" w:rsidP="007A4445">
      <w:pPr>
        <w:sectPr w:rsidR="007A4445" w:rsidRPr="003C6328" w:rsidSect="007A4445"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295EC6C5" w14:textId="77777777" w:rsidR="007A4445" w:rsidRDefault="007A4445" w:rsidP="007A4445">
      <w:pPr>
        <w:pStyle w:val="Heading1"/>
      </w:pPr>
      <w:bookmarkStart w:id="3" w:name="_Toc209612917"/>
      <w:r>
        <w:lastRenderedPageBreak/>
        <w:t xml:space="preserve">Section </w:t>
      </w:r>
      <w:bookmarkEnd w:id="3"/>
      <w:r w:rsidR="007070F3">
        <w:t>4</w:t>
      </w:r>
    </w:p>
    <w:p w14:paraId="33FC3D86" w14:textId="77777777" w:rsidR="007A4445" w:rsidRPr="007A4445" w:rsidRDefault="007A4445" w:rsidP="007A4445"/>
    <w:p w14:paraId="6ED0FBDE" w14:textId="77777777" w:rsidR="007A4445" w:rsidRDefault="007A4445" w:rsidP="007A4445">
      <w:pPr>
        <w:pStyle w:val="ENDSECTION"/>
      </w:pPr>
      <w:r>
        <w:t>END SECTION</w:t>
      </w:r>
    </w:p>
    <w:p w14:paraId="625B6AB5" w14:textId="77777777" w:rsidR="007A4445" w:rsidRPr="003C6328" w:rsidRDefault="007A4445" w:rsidP="007A4445">
      <w:pPr>
        <w:sectPr w:rsidR="007A4445" w:rsidRPr="003C6328" w:rsidSect="007A4445"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681993B8" w14:textId="77777777" w:rsidR="007A4445" w:rsidRDefault="007A4445" w:rsidP="007A4445">
      <w:pPr>
        <w:pStyle w:val="Heading1"/>
      </w:pPr>
      <w:bookmarkStart w:id="4" w:name="_Toc209612918"/>
      <w:r>
        <w:lastRenderedPageBreak/>
        <w:t xml:space="preserve">Section </w:t>
      </w:r>
      <w:bookmarkEnd w:id="4"/>
      <w:r w:rsidR="007070F3">
        <w:t>5</w:t>
      </w:r>
    </w:p>
    <w:p w14:paraId="3844DE40" w14:textId="77777777" w:rsidR="007A4445" w:rsidRPr="007A4445" w:rsidRDefault="007A4445" w:rsidP="007A4445"/>
    <w:p w14:paraId="450F0003" w14:textId="77777777" w:rsidR="007A4445" w:rsidRDefault="007A4445" w:rsidP="007A4445">
      <w:pPr>
        <w:pStyle w:val="ENDSECTION"/>
      </w:pPr>
      <w:r>
        <w:t>END SECTION</w:t>
      </w:r>
    </w:p>
    <w:p w14:paraId="6B8046DB" w14:textId="77777777" w:rsidR="007A4445" w:rsidRPr="003C6328" w:rsidRDefault="007A4445" w:rsidP="007A4445">
      <w:pPr>
        <w:sectPr w:rsidR="007A4445" w:rsidRPr="003C6328" w:rsidSect="007A4445"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332B429C" w14:textId="77777777" w:rsidR="007A4445" w:rsidRDefault="007A4445" w:rsidP="007A4445">
      <w:pPr>
        <w:pStyle w:val="Heading1"/>
      </w:pPr>
      <w:bookmarkStart w:id="5" w:name="_Toc209612919"/>
      <w:r>
        <w:lastRenderedPageBreak/>
        <w:t xml:space="preserve">Section </w:t>
      </w:r>
      <w:bookmarkEnd w:id="5"/>
      <w:r w:rsidR="007070F3">
        <w:t>6</w:t>
      </w:r>
    </w:p>
    <w:p w14:paraId="1DA728AD" w14:textId="77777777" w:rsidR="007A4445" w:rsidRPr="007A4445" w:rsidRDefault="007A4445" w:rsidP="007A4445"/>
    <w:p w14:paraId="30D02BB2" w14:textId="77777777" w:rsidR="007A4445" w:rsidRDefault="007A4445" w:rsidP="007A4445">
      <w:pPr>
        <w:pStyle w:val="ENDSECTION"/>
      </w:pPr>
      <w:r>
        <w:t>END SECTION</w:t>
      </w:r>
    </w:p>
    <w:p w14:paraId="3D292401" w14:textId="77777777" w:rsidR="007A4445" w:rsidRPr="003C6328" w:rsidRDefault="007A4445" w:rsidP="007A4445">
      <w:pPr>
        <w:sectPr w:rsidR="007A4445" w:rsidRPr="003C6328" w:rsidSect="007A4445"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6E571A1E" w14:textId="77777777" w:rsidR="007A4445" w:rsidRDefault="007A4445" w:rsidP="007A4445">
      <w:pPr>
        <w:pStyle w:val="Heading1"/>
      </w:pPr>
      <w:bookmarkStart w:id="6" w:name="_Toc209612920"/>
      <w:r>
        <w:lastRenderedPageBreak/>
        <w:t xml:space="preserve">Section </w:t>
      </w:r>
      <w:bookmarkEnd w:id="6"/>
      <w:r w:rsidR="007070F3">
        <w:t>7</w:t>
      </w:r>
    </w:p>
    <w:p w14:paraId="1E91F659" w14:textId="77777777" w:rsidR="007A4445" w:rsidRPr="007A4445" w:rsidRDefault="007A4445" w:rsidP="007A4445"/>
    <w:p w14:paraId="60A47B23" w14:textId="77777777" w:rsidR="007A4445" w:rsidRDefault="007A4445" w:rsidP="007A4445">
      <w:pPr>
        <w:pStyle w:val="ENDSECTION"/>
      </w:pPr>
      <w:r>
        <w:t>END SECTION</w:t>
      </w:r>
    </w:p>
    <w:p w14:paraId="2114E082" w14:textId="77777777" w:rsidR="007A4445" w:rsidRPr="003C6328" w:rsidRDefault="007A4445" w:rsidP="007A4445">
      <w:pPr>
        <w:sectPr w:rsidR="007A4445" w:rsidRPr="003C6328" w:rsidSect="007A4445">
          <w:pgSz w:w="12240" w:h="15840"/>
          <w:pgMar w:top="720" w:right="1080" w:bottom="720" w:left="1080" w:header="432" w:footer="288" w:gutter="0"/>
          <w:pgBorders w:offsetFrom="page">
            <w:top w:val="single" w:sz="4" w:space="24" w:color="808080" w:themeColor="background1" w:themeShade="80"/>
            <w:left w:val="single" w:sz="4" w:space="24" w:color="808080" w:themeColor="background1" w:themeShade="80"/>
            <w:bottom w:val="single" w:sz="4" w:space="24" w:color="808080" w:themeColor="background1" w:themeShade="80"/>
            <w:right w:val="single" w:sz="4" w:space="24" w:color="808080" w:themeColor="background1" w:themeShade="80"/>
          </w:pgBorders>
          <w:cols w:space="720"/>
          <w:docGrid w:linePitch="360"/>
        </w:sectPr>
      </w:pPr>
    </w:p>
    <w:p w14:paraId="38F59931" w14:textId="77777777" w:rsidR="002F6FF6" w:rsidRDefault="002F6FF6" w:rsidP="002F6FF6">
      <w:pPr>
        <w:pStyle w:val="Heading1"/>
        <w:numPr>
          <w:ilvl w:val="0"/>
          <w:numId w:val="7"/>
        </w:numPr>
      </w:pPr>
      <w:bookmarkStart w:id="7" w:name="_Toc209440110"/>
      <w:bookmarkStart w:id="8" w:name="_Toc209708077"/>
      <w:r>
        <w:lastRenderedPageBreak/>
        <w:t xml:space="preserve">Template </w:t>
      </w:r>
      <w:bookmarkEnd w:id="7"/>
      <w:r>
        <w:t>Revision History</w:t>
      </w:r>
      <w:bookmarkEnd w:id="8"/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3328"/>
        <w:gridCol w:w="6752"/>
      </w:tblGrid>
      <w:tr w:rsidR="002F6FF6" w:rsidRPr="005026AF" w14:paraId="23CA64E6" w14:textId="77777777" w:rsidTr="004A3A3C">
        <w:trPr>
          <w:cantSplit/>
          <w:tblHeader/>
          <w:jc w:val="center"/>
        </w:trPr>
        <w:tc>
          <w:tcPr>
            <w:tcW w:w="5000" w:type="pct"/>
            <w:gridSpan w:val="2"/>
            <w:tcBorders>
              <w:top w:val="nil"/>
              <w:left w:val="nil"/>
              <w:right w:val="nil"/>
            </w:tcBorders>
          </w:tcPr>
          <w:p w14:paraId="4102CEF5" w14:textId="77777777" w:rsidR="002F6FF6" w:rsidRPr="005026AF" w:rsidRDefault="002F6FF6" w:rsidP="004A3A3C">
            <w:pPr>
              <w:pStyle w:val="TableCaption"/>
            </w:pPr>
            <w:r w:rsidRPr="00661023">
              <w:t>Table</w:t>
            </w:r>
            <w:r>
              <w:t xml:space="preserve">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096AA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 w:rsidR="00096AA9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>
              <w:t>. Template information.</w:t>
            </w:r>
          </w:p>
        </w:tc>
      </w:tr>
      <w:tr w:rsidR="002F6FF6" w:rsidRPr="005026AF" w14:paraId="37C1D88C" w14:textId="77777777" w:rsidTr="004A3A3C">
        <w:trPr>
          <w:cantSplit/>
          <w:tblHeader/>
          <w:jc w:val="center"/>
        </w:trPr>
        <w:tc>
          <w:tcPr>
            <w:tcW w:w="1651" w:type="pct"/>
            <w:shd w:val="clear" w:color="auto" w:fill="C2D2E8"/>
          </w:tcPr>
          <w:p w14:paraId="268D8181" w14:textId="77777777" w:rsidR="002F6FF6" w:rsidRPr="005026AF" w:rsidRDefault="002F6FF6" w:rsidP="004A3A3C">
            <w:pPr>
              <w:pStyle w:val="TableHeader"/>
            </w:pPr>
            <w:r>
              <w:t>Template Property</w:t>
            </w:r>
          </w:p>
        </w:tc>
        <w:tc>
          <w:tcPr>
            <w:tcW w:w="3349" w:type="pct"/>
            <w:shd w:val="clear" w:color="auto" w:fill="C2D2E8"/>
          </w:tcPr>
          <w:p w14:paraId="1DAE0350" w14:textId="77777777" w:rsidR="002F6FF6" w:rsidRPr="005026AF" w:rsidRDefault="002F6FF6" w:rsidP="004A3A3C">
            <w:pPr>
              <w:pStyle w:val="TableHeader"/>
            </w:pPr>
            <w:r>
              <w:t>Information</w:t>
            </w:r>
          </w:p>
        </w:tc>
      </w:tr>
      <w:tr w:rsidR="002F6FF6" w:rsidRPr="005026AF" w14:paraId="2C430F53" w14:textId="77777777" w:rsidTr="004A3A3C">
        <w:trPr>
          <w:cantSplit/>
          <w:jc w:val="center"/>
        </w:trPr>
        <w:tc>
          <w:tcPr>
            <w:tcW w:w="1651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29D4D73" w14:textId="77777777" w:rsidR="002F6FF6" w:rsidRPr="005026AF" w:rsidRDefault="002F6FF6" w:rsidP="004A3A3C">
            <w:pPr>
              <w:pStyle w:val="TableBody"/>
            </w:pPr>
            <w:r>
              <w:t>Deliverable ID</w:t>
            </w:r>
          </w:p>
        </w:tc>
        <w:tc>
          <w:tcPr>
            <w:tcW w:w="3349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7B0FF69" w14:textId="77777777" w:rsidR="002F6FF6" w:rsidRPr="005B5764" w:rsidRDefault="002F6FF6" w:rsidP="004A3A3C">
            <w:pPr>
              <w:pStyle w:val="TableBody"/>
            </w:pPr>
            <w:r>
              <w:t>Master Template (No Cover)</w:t>
            </w:r>
          </w:p>
        </w:tc>
      </w:tr>
      <w:tr w:rsidR="002F6FF6" w:rsidRPr="005026AF" w14:paraId="55F807C8" w14:textId="77777777" w:rsidTr="004A3A3C">
        <w:trPr>
          <w:cantSplit/>
          <w:jc w:val="center"/>
        </w:trPr>
        <w:tc>
          <w:tcPr>
            <w:tcW w:w="1651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3AFB520" w14:textId="77777777" w:rsidR="002F6FF6" w:rsidRDefault="002F6FF6" w:rsidP="004A3A3C">
            <w:pPr>
              <w:pStyle w:val="TableBody"/>
            </w:pPr>
            <w:r>
              <w:t>Body of Knowledge ID</w:t>
            </w:r>
          </w:p>
        </w:tc>
        <w:tc>
          <w:tcPr>
            <w:tcW w:w="3349" w:type="pct"/>
            <w:tcBorders>
              <w:bottom w:val="single" w:sz="4" w:space="0" w:color="A6A6A6" w:themeColor="background1" w:themeShade="A6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6C45B87" w14:textId="77777777" w:rsidR="002F6FF6" w:rsidRPr="005B5764" w:rsidRDefault="002F6FF6" w:rsidP="004A3A3C">
            <w:pPr>
              <w:pStyle w:val="TableBody"/>
            </w:pPr>
            <w:r>
              <w:t>AIC.GEN.T002</w:t>
            </w:r>
          </w:p>
        </w:tc>
      </w:tr>
      <w:tr w:rsidR="002F6FF6" w:rsidRPr="005026AF" w14:paraId="2E9F7652" w14:textId="77777777" w:rsidTr="004A3A3C">
        <w:trPr>
          <w:cantSplit/>
          <w:jc w:val="center"/>
        </w:trPr>
        <w:tc>
          <w:tcPr>
            <w:tcW w:w="5000" w:type="pct"/>
            <w:gridSpan w:val="2"/>
            <w:tcBorders>
              <w:left w:val="nil"/>
              <w:bottom w:val="nil"/>
              <w:right w:val="nil"/>
            </w:tcBorders>
            <w:tcMar>
              <w:top w:w="14" w:type="dxa"/>
              <w:left w:w="115" w:type="dxa"/>
              <w:bottom w:w="144" w:type="dxa"/>
              <w:right w:w="115" w:type="dxa"/>
            </w:tcMar>
          </w:tcPr>
          <w:p w14:paraId="274F7746" w14:textId="77777777" w:rsidR="002F6FF6" w:rsidRPr="005B5764" w:rsidRDefault="002F6FF6" w:rsidP="004A3A3C">
            <w:pPr>
              <w:pStyle w:val="TableNote"/>
            </w:pPr>
          </w:p>
        </w:tc>
      </w:tr>
    </w:tbl>
    <w:p w14:paraId="368B02FA" w14:textId="77777777" w:rsidR="002F6FF6" w:rsidRPr="0067241E" w:rsidRDefault="002F6FF6" w:rsidP="002F6FF6">
      <w:pPr>
        <w:pStyle w:val="NoSpacing"/>
      </w:pPr>
    </w:p>
    <w:tbl>
      <w:tblPr>
        <w:tblStyle w:val="TableGrid"/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1155"/>
        <w:gridCol w:w="645"/>
        <w:gridCol w:w="1357"/>
        <w:gridCol w:w="1462"/>
        <w:gridCol w:w="5461"/>
      </w:tblGrid>
      <w:tr w:rsidR="002F6FF6" w:rsidRPr="005026AF" w14:paraId="663F2350" w14:textId="77777777" w:rsidTr="004A3A3C">
        <w:trPr>
          <w:cantSplit/>
          <w:tblHeader/>
        </w:trPr>
        <w:tc>
          <w:tcPr>
            <w:tcW w:w="5000" w:type="pct"/>
            <w:gridSpan w:val="5"/>
            <w:tcBorders>
              <w:top w:val="nil"/>
              <w:left w:val="nil"/>
              <w:right w:val="nil"/>
            </w:tcBorders>
          </w:tcPr>
          <w:p w14:paraId="0DFE0CD6" w14:textId="77777777" w:rsidR="002F6FF6" w:rsidRPr="002A7D27" w:rsidRDefault="002F6FF6" w:rsidP="004A3A3C">
            <w:pPr>
              <w:pStyle w:val="TableCaption"/>
            </w:pPr>
            <w:r w:rsidRPr="00661023">
              <w:t>Table</w:t>
            </w:r>
            <w:r>
              <w:t xml:space="preserve"> </w:t>
            </w:r>
            <w:r>
              <w:fldChar w:fldCharType="begin"/>
            </w:r>
            <w:r>
              <w:instrText xml:space="preserve"> STYLEREF 1 \s </w:instrText>
            </w:r>
            <w:r>
              <w:fldChar w:fldCharType="separate"/>
            </w:r>
            <w:r w:rsidR="00096AA9">
              <w:rPr>
                <w:noProof/>
              </w:rPr>
              <w:t>8</w:t>
            </w:r>
            <w:r>
              <w:fldChar w:fldCharType="end"/>
            </w:r>
            <w:r>
              <w:t>-</w:t>
            </w:r>
            <w:r>
              <w:fldChar w:fldCharType="begin"/>
            </w:r>
            <w:r>
              <w:instrText xml:space="preserve"> SEQ Table \* ARABIC \s 1 </w:instrText>
            </w:r>
            <w:r>
              <w:fldChar w:fldCharType="separate"/>
            </w:r>
            <w:r w:rsidR="00096AA9">
              <w:rPr>
                <w:noProof/>
              </w:rPr>
              <w:t>2</w:t>
            </w:r>
            <w:r>
              <w:fldChar w:fldCharType="end"/>
            </w:r>
            <w:r>
              <w:rPr>
                <w:noProof/>
              </w:rPr>
              <w:t>. Template revision history.</w:t>
            </w:r>
          </w:p>
        </w:tc>
      </w:tr>
      <w:tr w:rsidR="002F6FF6" w:rsidRPr="005026AF" w14:paraId="4B57CB0A" w14:textId="77777777" w:rsidTr="004A3A3C">
        <w:trPr>
          <w:cantSplit/>
          <w:tblHeader/>
        </w:trPr>
        <w:tc>
          <w:tcPr>
            <w:tcW w:w="573" w:type="pct"/>
            <w:shd w:val="clear" w:color="auto" w:fill="C2D2E8"/>
          </w:tcPr>
          <w:p w14:paraId="1F3AAF66" w14:textId="77777777" w:rsidR="002F6FF6" w:rsidRDefault="002F6FF6" w:rsidP="004A3A3C">
            <w:pPr>
              <w:pStyle w:val="TableHeader"/>
              <w:jc w:val="center"/>
            </w:pPr>
            <w:r>
              <w:t>Release</w:t>
            </w:r>
          </w:p>
        </w:tc>
        <w:tc>
          <w:tcPr>
            <w:tcW w:w="320" w:type="pct"/>
            <w:shd w:val="clear" w:color="auto" w:fill="C2D2E8"/>
          </w:tcPr>
          <w:p w14:paraId="29678EC8" w14:textId="77777777" w:rsidR="002F6FF6" w:rsidRPr="005026AF" w:rsidRDefault="002F6FF6" w:rsidP="004A3A3C">
            <w:pPr>
              <w:pStyle w:val="TableHeader"/>
              <w:jc w:val="center"/>
            </w:pPr>
            <w:r>
              <w:t>Rev.</w:t>
            </w:r>
          </w:p>
        </w:tc>
        <w:tc>
          <w:tcPr>
            <w:tcW w:w="673" w:type="pct"/>
            <w:shd w:val="clear" w:color="auto" w:fill="C2D2E8"/>
          </w:tcPr>
          <w:p w14:paraId="04DD6760" w14:textId="77777777" w:rsidR="002F6FF6" w:rsidRDefault="002F6FF6" w:rsidP="004A3A3C">
            <w:pPr>
              <w:pStyle w:val="TableHeader"/>
              <w:jc w:val="center"/>
            </w:pPr>
            <w:r>
              <w:t>Date</w:t>
            </w:r>
          </w:p>
        </w:tc>
        <w:tc>
          <w:tcPr>
            <w:tcW w:w="725" w:type="pct"/>
            <w:shd w:val="clear" w:color="auto" w:fill="C2D2E8"/>
          </w:tcPr>
          <w:p w14:paraId="3CD383C0" w14:textId="77777777" w:rsidR="002F6FF6" w:rsidRPr="005026AF" w:rsidRDefault="002F6FF6" w:rsidP="004A3A3C">
            <w:pPr>
              <w:pStyle w:val="TableHeader"/>
              <w:jc w:val="center"/>
            </w:pPr>
            <w:r>
              <w:t>Author</w:t>
            </w:r>
          </w:p>
        </w:tc>
        <w:tc>
          <w:tcPr>
            <w:tcW w:w="2709" w:type="pct"/>
            <w:shd w:val="clear" w:color="auto" w:fill="C2D2E8"/>
          </w:tcPr>
          <w:p w14:paraId="1972273B" w14:textId="77777777" w:rsidR="002F6FF6" w:rsidRDefault="002F6FF6" w:rsidP="004A3A3C">
            <w:pPr>
              <w:pStyle w:val="TableHeader"/>
            </w:pPr>
            <w:r>
              <w:t>Comment</w:t>
            </w:r>
          </w:p>
        </w:tc>
      </w:tr>
      <w:tr w:rsidR="002F6FF6" w:rsidRPr="005026AF" w14:paraId="3AD12DE2" w14:textId="77777777" w:rsidTr="004A3A3C">
        <w:trPr>
          <w:cantSplit/>
        </w:trPr>
        <w:sdt>
          <w:sdtPr>
            <w:alias w:val="Status"/>
            <w:tag w:val="Status"/>
            <w:id w:val="-1074656121"/>
            <w:placeholder>
              <w:docPart w:val="DEBC8FCA39554AFEA360F1760901984D"/>
            </w:placeholder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Content>
            <w:tc>
              <w:tcPr>
                <w:tcW w:w="573" w:type="pct"/>
                <w:vAlign w:val="center"/>
              </w:tcPr>
              <w:p w14:paraId="021518DA" w14:textId="77777777" w:rsidR="002F6FF6" w:rsidRDefault="002F6FF6" w:rsidP="004A3A3C">
                <w:pPr>
                  <w:pStyle w:val="TableBody"/>
                  <w:jc w:val="center"/>
                </w:pPr>
                <w:r>
                  <w:t>Released to Production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7E670AFB" w14:textId="77777777" w:rsidR="002F6FF6" w:rsidRDefault="002F6FF6" w:rsidP="004A3A3C">
            <w:pPr>
              <w:pStyle w:val="TableBody"/>
              <w:jc w:val="center"/>
            </w:pPr>
            <w:r>
              <w:t>00</w:t>
            </w:r>
          </w:p>
        </w:tc>
        <w:sdt>
          <w:sdtPr>
            <w:id w:val="-231772318"/>
            <w:placeholder>
              <w:docPart w:val="DA96D613BAB04545B1E457F95B332361"/>
            </w:placeholder>
            <w:date w:fullDate="2024-01-18T00:00:00Z">
              <w:dateFormat w:val="yyyy.MM.dd"/>
              <w:lid w:val="en-US"/>
              <w:storeMappedDataAs w:val="dateTime"/>
              <w:calendar w:val="gregorian"/>
            </w:date>
          </w:sdtPr>
          <w:sdtContent>
            <w:tc>
              <w:tcPr>
                <w:tcW w:w="673" w:type="pct"/>
                <w:vAlign w:val="center"/>
              </w:tcPr>
              <w:p w14:paraId="521D2A55" w14:textId="77777777" w:rsidR="002F6FF6" w:rsidRDefault="002F6FF6" w:rsidP="004A3A3C">
                <w:pPr>
                  <w:pStyle w:val="TableBody"/>
                  <w:jc w:val="center"/>
                </w:pPr>
                <w:r>
                  <w:t>2024.01.18</w:t>
                </w:r>
              </w:p>
            </w:tc>
          </w:sdtContent>
        </w:sdt>
        <w:tc>
          <w:tcPr>
            <w:tcW w:w="725" w:type="pct"/>
            <w:vAlign w:val="center"/>
          </w:tcPr>
          <w:p w14:paraId="43EDE60E" w14:textId="77777777" w:rsidR="002F6FF6" w:rsidRDefault="002F6FF6" w:rsidP="004A3A3C">
            <w:pPr>
              <w:pStyle w:val="TableBody"/>
              <w:jc w:val="center"/>
            </w:pPr>
            <w:r>
              <w:t>Widjaja, Evan</w:t>
            </w:r>
          </w:p>
        </w:tc>
        <w:tc>
          <w:tcPr>
            <w:tcW w:w="2709" w:type="pct"/>
            <w:vAlign w:val="center"/>
          </w:tcPr>
          <w:p w14:paraId="189F8580" w14:textId="77777777" w:rsidR="002F6FF6" w:rsidRDefault="002F6FF6" w:rsidP="004A3A3C">
            <w:pPr>
              <w:pStyle w:val="TableBody"/>
            </w:pPr>
            <w:r>
              <w:t>Initial release.</w:t>
            </w:r>
          </w:p>
        </w:tc>
      </w:tr>
      <w:tr w:rsidR="002F6FF6" w:rsidRPr="005026AF" w14:paraId="660B1828" w14:textId="77777777" w:rsidTr="004A3A3C">
        <w:trPr>
          <w:cantSplit/>
        </w:trPr>
        <w:sdt>
          <w:sdtPr>
            <w:alias w:val="Status"/>
            <w:tag w:val="Status"/>
            <w:id w:val="1607383304"/>
            <w:placeholder>
              <w:docPart w:val="59E4962601B544338589E51B84239263"/>
            </w:placeholder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Content>
            <w:tc>
              <w:tcPr>
                <w:tcW w:w="573" w:type="pct"/>
                <w:vAlign w:val="center"/>
              </w:tcPr>
              <w:p w14:paraId="05D9FB4A" w14:textId="77777777" w:rsidR="002F6FF6" w:rsidRDefault="002F6FF6" w:rsidP="004A3A3C">
                <w:pPr>
                  <w:pStyle w:val="TableBody"/>
                  <w:jc w:val="center"/>
                </w:pPr>
                <w:r>
                  <w:t>Released to Production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168A049A" w14:textId="77777777" w:rsidR="002F6FF6" w:rsidRDefault="002F6FF6" w:rsidP="004A3A3C">
            <w:pPr>
              <w:pStyle w:val="TableBody"/>
              <w:jc w:val="center"/>
            </w:pPr>
            <w:r>
              <w:t>01</w:t>
            </w:r>
          </w:p>
        </w:tc>
        <w:sdt>
          <w:sdtPr>
            <w:id w:val="-663545742"/>
            <w:placeholder>
              <w:docPart w:val="4573DD8CB2AD4BE0AA15CF117ECC42F3"/>
            </w:placeholder>
            <w:date w:fullDate="2025-03-05T00:00:00Z">
              <w:dateFormat w:val="yyyy.MM.dd"/>
              <w:lid w:val="en-US"/>
              <w:storeMappedDataAs w:val="dateTime"/>
              <w:calendar w:val="gregorian"/>
            </w:date>
          </w:sdtPr>
          <w:sdtContent>
            <w:tc>
              <w:tcPr>
                <w:tcW w:w="673" w:type="pct"/>
                <w:vAlign w:val="center"/>
              </w:tcPr>
              <w:p w14:paraId="47DF3CB2" w14:textId="77777777" w:rsidR="002F6FF6" w:rsidRDefault="002F6FF6" w:rsidP="004A3A3C">
                <w:pPr>
                  <w:pStyle w:val="TableBody"/>
                  <w:jc w:val="center"/>
                </w:pPr>
                <w:r>
                  <w:t>2025.03.05</w:t>
                </w:r>
              </w:p>
            </w:tc>
          </w:sdtContent>
        </w:sdt>
        <w:tc>
          <w:tcPr>
            <w:tcW w:w="725" w:type="pct"/>
            <w:vAlign w:val="center"/>
          </w:tcPr>
          <w:p w14:paraId="5A284DB5" w14:textId="77777777" w:rsidR="002F6FF6" w:rsidRDefault="002F6FF6" w:rsidP="004A3A3C">
            <w:pPr>
              <w:pStyle w:val="TableBody"/>
              <w:jc w:val="center"/>
            </w:pPr>
            <w:r>
              <w:t>Widjaja, Evan</w:t>
            </w:r>
          </w:p>
        </w:tc>
        <w:tc>
          <w:tcPr>
            <w:tcW w:w="2709" w:type="pct"/>
            <w:vAlign w:val="center"/>
          </w:tcPr>
          <w:p w14:paraId="5739F8D0" w14:textId="77777777" w:rsidR="002F6FF6" w:rsidRDefault="002F6FF6" w:rsidP="004A3A3C">
            <w:pPr>
              <w:pStyle w:val="TableBody"/>
            </w:pPr>
            <w:r>
              <w:t>Updated with AIC branding.</w:t>
            </w:r>
          </w:p>
        </w:tc>
      </w:tr>
      <w:tr w:rsidR="002F6FF6" w:rsidRPr="005026AF" w14:paraId="3A2FE046" w14:textId="77777777" w:rsidTr="004A3A3C">
        <w:trPr>
          <w:cantSplit/>
        </w:trPr>
        <w:sdt>
          <w:sdtPr>
            <w:alias w:val="Status"/>
            <w:tag w:val="Status"/>
            <w:id w:val="1095836541"/>
            <w:placeholder>
              <w:docPart w:val="4D8782C4CB1B4176A8C08917C95F62E8"/>
            </w:placeholder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Content>
            <w:tc>
              <w:tcPr>
                <w:tcW w:w="573" w:type="pct"/>
                <w:vAlign w:val="center"/>
              </w:tcPr>
              <w:p w14:paraId="52AA9324" w14:textId="77777777" w:rsidR="002F6FF6" w:rsidRDefault="002F6FF6" w:rsidP="004A3A3C">
                <w:pPr>
                  <w:pStyle w:val="TableBody"/>
                  <w:jc w:val="center"/>
                </w:pPr>
                <w:r>
                  <w:t>Released to Production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74DBB965" w14:textId="77777777" w:rsidR="002F6FF6" w:rsidRDefault="002F6FF6" w:rsidP="004A3A3C">
            <w:pPr>
              <w:pStyle w:val="TableBody"/>
              <w:jc w:val="center"/>
            </w:pPr>
            <w:r>
              <w:t>02</w:t>
            </w:r>
          </w:p>
        </w:tc>
        <w:sdt>
          <w:sdtPr>
            <w:id w:val="442583374"/>
            <w:placeholder>
              <w:docPart w:val="25D389F7800E4FEBBF4D76F0D062F1B2"/>
            </w:placeholder>
            <w:date w:fullDate="2025-09-25T00:00:00Z">
              <w:dateFormat w:val="yyyy.MM.dd"/>
              <w:lid w:val="en-US"/>
              <w:storeMappedDataAs w:val="dateTime"/>
              <w:calendar w:val="gregorian"/>
            </w:date>
          </w:sdtPr>
          <w:sdtContent>
            <w:tc>
              <w:tcPr>
                <w:tcW w:w="673" w:type="pct"/>
                <w:vAlign w:val="center"/>
              </w:tcPr>
              <w:p w14:paraId="2C64586B" w14:textId="77777777" w:rsidR="002F6FF6" w:rsidRDefault="002F6FF6" w:rsidP="004A3A3C">
                <w:pPr>
                  <w:pStyle w:val="TableBody"/>
                  <w:jc w:val="center"/>
                </w:pPr>
                <w:r>
                  <w:t>2025.09.25</w:t>
                </w:r>
              </w:p>
            </w:tc>
          </w:sdtContent>
        </w:sdt>
        <w:tc>
          <w:tcPr>
            <w:tcW w:w="725" w:type="pct"/>
            <w:vAlign w:val="center"/>
          </w:tcPr>
          <w:p w14:paraId="20A0DD1C" w14:textId="77777777" w:rsidR="002F6FF6" w:rsidRDefault="002F6FF6" w:rsidP="004A3A3C">
            <w:pPr>
              <w:pStyle w:val="TableBody"/>
              <w:jc w:val="center"/>
            </w:pPr>
            <w:r>
              <w:t>Widjaja, Evan</w:t>
            </w:r>
          </w:p>
        </w:tc>
        <w:tc>
          <w:tcPr>
            <w:tcW w:w="2709" w:type="pct"/>
            <w:vAlign w:val="center"/>
          </w:tcPr>
          <w:p w14:paraId="564F45A6" w14:textId="77777777" w:rsidR="002F6FF6" w:rsidRDefault="002F6FF6" w:rsidP="004A3A3C">
            <w:pPr>
              <w:pStyle w:val="TableBody"/>
            </w:pPr>
            <w:r>
              <w:t>Updated per 2025.09.25 style guide.</w:t>
            </w:r>
          </w:p>
        </w:tc>
      </w:tr>
      <w:tr w:rsidR="002F6FF6" w:rsidRPr="005026AF" w14:paraId="4AA09A6A" w14:textId="77777777" w:rsidTr="004A3A3C">
        <w:trPr>
          <w:cantSplit/>
        </w:trPr>
        <w:sdt>
          <w:sdtPr>
            <w:alias w:val="Status"/>
            <w:tag w:val="Status"/>
            <w:id w:val="369579844"/>
            <w:placeholder>
              <w:docPart w:val="D31F939CD4E74F4A8CE3AADBD67FA2D3"/>
            </w:placeholder>
            <w:showingPlcHdr/>
            <w:dropDownList>
              <w:listItem w:value="Choose an item."/>
              <w:listItem w:displayText="Work in Progress" w:value="WIP"/>
              <w:listItem w:displayText="Out for Approval" w:value="OFA"/>
              <w:listItem w:displayText="Released to Production" w:value="RTP"/>
              <w:listItem w:displayText="As-Built" w:value="ASB"/>
              <w:listItem w:displayText="As-Installed" w:value="ASI"/>
            </w:dropDownList>
          </w:sdtPr>
          <w:sdtContent>
            <w:tc>
              <w:tcPr>
                <w:tcW w:w="573" w:type="pct"/>
                <w:vAlign w:val="center"/>
              </w:tcPr>
              <w:p w14:paraId="59BBB7A4" w14:textId="77777777" w:rsidR="002F6FF6" w:rsidRDefault="002F6FF6" w:rsidP="004A3A3C">
                <w:pPr>
                  <w:pStyle w:val="TableBody"/>
                  <w:jc w:val="center"/>
                </w:pPr>
                <w:r w:rsidRPr="009678FF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320" w:type="pct"/>
            <w:tcMar>
              <w:top w:w="58" w:type="dxa"/>
              <w:left w:w="115" w:type="dxa"/>
              <w:bottom w:w="58" w:type="dxa"/>
              <w:right w:w="115" w:type="dxa"/>
            </w:tcMar>
            <w:vAlign w:val="center"/>
          </w:tcPr>
          <w:p w14:paraId="11810318" w14:textId="77777777" w:rsidR="002F6FF6" w:rsidRDefault="002F6FF6" w:rsidP="004A3A3C">
            <w:pPr>
              <w:pStyle w:val="TableBody"/>
              <w:jc w:val="center"/>
            </w:pPr>
            <w:r>
              <w:t>00</w:t>
            </w:r>
          </w:p>
        </w:tc>
        <w:sdt>
          <w:sdtPr>
            <w:id w:val="292960658"/>
            <w:placeholder>
              <w:docPart w:val="86E3AC42B6C0457BA32BFF4A26BFD5E8"/>
            </w:placeholder>
            <w:showingPlcHdr/>
            <w:date w:fullDate="2025-09-12T00:00:00Z">
              <w:dateFormat w:val="yyyy.MM.dd"/>
              <w:lid w:val="en-US"/>
              <w:storeMappedDataAs w:val="dateTime"/>
              <w:calendar w:val="gregorian"/>
            </w:date>
          </w:sdtPr>
          <w:sdtContent>
            <w:tc>
              <w:tcPr>
                <w:tcW w:w="673" w:type="pct"/>
                <w:vAlign w:val="center"/>
              </w:tcPr>
              <w:p w14:paraId="1D607481" w14:textId="77777777" w:rsidR="002F6FF6" w:rsidRDefault="002F6FF6" w:rsidP="004A3A3C">
                <w:pPr>
                  <w:pStyle w:val="TableBody"/>
                  <w:jc w:val="center"/>
                </w:pPr>
                <w:r w:rsidRPr="009678F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  <w:tc>
          <w:tcPr>
            <w:tcW w:w="725" w:type="pct"/>
            <w:vAlign w:val="center"/>
          </w:tcPr>
          <w:p w14:paraId="186248F7" w14:textId="77777777" w:rsidR="002F6FF6" w:rsidRDefault="002F6FF6" w:rsidP="004A3A3C">
            <w:pPr>
              <w:pStyle w:val="TableBody"/>
              <w:jc w:val="center"/>
            </w:pPr>
            <w:r>
              <w:t>Last, First</w:t>
            </w:r>
          </w:p>
        </w:tc>
        <w:tc>
          <w:tcPr>
            <w:tcW w:w="2709" w:type="pct"/>
            <w:vAlign w:val="center"/>
          </w:tcPr>
          <w:p w14:paraId="0D95E5E1" w14:textId="77777777" w:rsidR="002F6FF6" w:rsidRDefault="002F6FF6" w:rsidP="004A3A3C">
            <w:pPr>
              <w:pStyle w:val="TableBody"/>
            </w:pPr>
          </w:p>
        </w:tc>
      </w:tr>
      <w:tr w:rsidR="002F6FF6" w:rsidRPr="005026AF" w14:paraId="4AB2E1AE" w14:textId="77777777" w:rsidTr="004A3A3C">
        <w:trPr>
          <w:cantSplit/>
        </w:trPr>
        <w:tc>
          <w:tcPr>
            <w:tcW w:w="5000" w:type="pct"/>
            <w:gridSpan w:val="5"/>
            <w:tcBorders>
              <w:left w:val="nil"/>
              <w:bottom w:val="nil"/>
              <w:right w:val="nil"/>
            </w:tcBorders>
          </w:tcPr>
          <w:p w14:paraId="0E50BEC2" w14:textId="77777777" w:rsidR="002F6FF6" w:rsidRPr="005026AF" w:rsidRDefault="002F6FF6" w:rsidP="004A3A3C">
            <w:pPr>
              <w:pStyle w:val="TableNote"/>
            </w:pPr>
          </w:p>
        </w:tc>
      </w:tr>
    </w:tbl>
    <w:p w14:paraId="4B88BBCF" w14:textId="77777777" w:rsidR="00FE06E6" w:rsidRPr="00081F32" w:rsidRDefault="002F6FF6" w:rsidP="002F6FF6">
      <w:pPr>
        <w:pStyle w:val="ENDSECTION"/>
      </w:pPr>
      <w:r>
        <w:t>END SECTION</w:t>
      </w:r>
    </w:p>
    <w:sectPr w:rsidR="00FE06E6" w:rsidRPr="00081F32" w:rsidSect="00800766">
      <w:pgSz w:w="12240" w:h="15840"/>
      <w:pgMar w:top="720" w:right="1080" w:bottom="720" w:left="1080" w:header="432" w:footer="288" w:gutter="0"/>
      <w:pgBorders w:offsetFrom="page">
        <w:top w:val="single" w:sz="4" w:space="24" w:color="808080" w:themeColor="background1" w:themeShade="80"/>
        <w:left w:val="single" w:sz="4" w:space="24" w:color="808080" w:themeColor="background1" w:themeShade="80"/>
        <w:bottom w:val="single" w:sz="4" w:space="24" w:color="808080" w:themeColor="background1" w:themeShade="80"/>
        <w:right w:val="single" w:sz="4" w:space="24" w:color="808080" w:themeColor="background1" w:themeShade="8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F781D" w14:textId="77777777" w:rsidR="00B50AB6" w:rsidRDefault="00B50AB6" w:rsidP="00706513">
      <w:pPr>
        <w:spacing w:after="0" w:line="240" w:lineRule="auto"/>
      </w:pPr>
      <w:r>
        <w:separator/>
      </w:r>
    </w:p>
  </w:endnote>
  <w:endnote w:type="continuationSeparator" w:id="0">
    <w:p w14:paraId="4261FC0D" w14:textId="77777777" w:rsidR="00B50AB6" w:rsidRDefault="00B50AB6" w:rsidP="00706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altName w:val="Arial Nova Cond"/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6738F" w14:textId="77777777" w:rsidR="0008230A" w:rsidRDefault="0008230A" w:rsidP="0008230A">
    <w:pPr>
      <w:pStyle w:val="NoSpacing"/>
    </w:pPr>
  </w:p>
  <w:tbl>
    <w:tblPr>
      <w:tblStyle w:val="TableGrid"/>
      <w:tblW w:w="11160" w:type="dxa"/>
      <w:jc w:val="center"/>
      <w:tblBorders>
        <w:top w:val="double" w:sz="6" w:space="0" w:color="426DA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29" w:type="dxa"/>
        <w:bottom w:w="29" w:type="dxa"/>
      </w:tblCellMar>
      <w:tblLook w:val="04A0" w:firstRow="1" w:lastRow="0" w:firstColumn="1" w:lastColumn="0" w:noHBand="0" w:noVBand="1"/>
    </w:tblPr>
    <w:tblGrid>
      <w:gridCol w:w="3605"/>
      <w:gridCol w:w="3606"/>
      <w:gridCol w:w="3949"/>
    </w:tblGrid>
    <w:tr w:rsidR="0000327C" w:rsidRPr="0093292E" w14:paraId="520636AF" w14:textId="77777777" w:rsidTr="00E93346">
      <w:trPr>
        <w:trHeight w:hRule="exact" w:val="797"/>
        <w:jc w:val="center"/>
      </w:trPr>
      <w:tc>
        <w:tcPr>
          <w:tcW w:w="1667" w:type="pct"/>
        </w:tcPr>
        <w:p w14:paraId="105C1F0D" w14:textId="77777777" w:rsidR="0000327C" w:rsidRPr="0093292E" w:rsidRDefault="0000327C" w:rsidP="0000327C">
          <w:pPr>
            <w:pStyle w:val="Footer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of </w:t>
          </w:r>
          <w:fldSimple w:instr=" NUMPAGES   \* MERGEFORMAT ">
            <w:r>
              <w:t>16</w:t>
            </w:r>
          </w:fldSimple>
        </w:p>
      </w:tc>
      <w:tc>
        <w:tcPr>
          <w:tcW w:w="1667" w:type="pct"/>
        </w:tcPr>
        <w:p w14:paraId="391FF0FE" w14:textId="77777777" w:rsidR="0000327C" w:rsidRPr="0093292E" w:rsidRDefault="007F09E3" w:rsidP="00E93346">
          <w:pPr>
            <w:pStyle w:val="Footer"/>
            <w:jc w:val="center"/>
          </w:pPr>
          <w:r w:rsidRPr="0093292E">
            <w:rPr>
              <w:noProof/>
            </w:rPr>
            <w:drawing>
              <wp:inline distT="0" distB="0" distL="0" distR="0" wp14:anchorId="7742E04C" wp14:editId="5BA3C84E">
                <wp:extent cx="1160804" cy="440304"/>
                <wp:effectExtent l="0" t="0" r="1270" b="0"/>
                <wp:docPr id="746772833" name="Picture 7467728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6772833" name="Picture 7467728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8462" cy="454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</w:tcPr>
        <w:p w14:paraId="196D0DC1" w14:textId="77777777" w:rsidR="008D2022" w:rsidRDefault="00E07617" w:rsidP="00147CB8">
          <w:pPr>
            <w:pStyle w:val="FooterRight"/>
          </w:pPr>
          <w:r>
            <w:fldChar w:fldCharType="begin"/>
          </w:r>
          <w:r>
            <w:instrText xml:space="preserve"> DOCPROPERTY  "File Name"  \* MERGEFORMAT </w:instrText>
          </w:r>
          <w:r>
            <w:fldChar w:fldCharType="separate"/>
          </w:r>
          <w:r w:rsidR="00096AA9">
            <w:t>7</w:t>
          </w:r>
          <w:proofErr w:type="gramStart"/>
          <w:r w:rsidR="00096AA9">
            <w:t>#.#</w:t>
          </w:r>
          <w:proofErr w:type="gramEnd"/>
          <w:r w:rsidR="00096AA9">
            <w:t>###_[RlsePkg]_[Deliverable]_YYYYMMDD</w:t>
          </w:r>
          <w:r>
            <w:fldChar w:fldCharType="end"/>
          </w:r>
        </w:p>
        <w:p w14:paraId="07B5518D" w14:textId="77777777" w:rsidR="0000327C" w:rsidRPr="00147CB8" w:rsidRDefault="00B52ADB" w:rsidP="00147CB8">
          <w:pPr>
            <w:pStyle w:val="FooterRight"/>
          </w:pPr>
          <w:r w:rsidRPr="008D2022">
            <w:rPr>
              <w:color w:val="A6A6A6" w:themeColor="background1" w:themeShade="A6"/>
              <w:sz w:val="18"/>
              <w:szCs w:val="20"/>
            </w:rPr>
            <w:fldChar w:fldCharType="begin"/>
          </w:r>
          <w:r w:rsidRPr="008D2022">
            <w:rPr>
              <w:color w:val="A6A6A6" w:themeColor="background1" w:themeShade="A6"/>
              <w:sz w:val="18"/>
              <w:szCs w:val="20"/>
            </w:rPr>
            <w:instrText xml:space="preserve"> DOCPROPERTY </w:instrText>
          </w:r>
          <w:r w:rsidR="008D2022">
            <w:rPr>
              <w:color w:val="A6A6A6" w:themeColor="background1" w:themeShade="A6"/>
              <w:sz w:val="18"/>
              <w:szCs w:val="20"/>
            </w:rPr>
            <w:instrText>"BOK ID</w:instrText>
          </w:r>
          <w:r w:rsidRPr="008D2022">
            <w:rPr>
              <w:color w:val="A6A6A6" w:themeColor="background1" w:themeShade="A6"/>
              <w:sz w:val="18"/>
              <w:szCs w:val="20"/>
            </w:rPr>
            <w:instrText xml:space="preserve">"  \* MERGEFORMAT </w:instrText>
          </w:r>
          <w:r w:rsidRPr="008D2022">
            <w:rPr>
              <w:color w:val="A6A6A6" w:themeColor="background1" w:themeShade="A6"/>
              <w:sz w:val="18"/>
              <w:szCs w:val="20"/>
            </w:rPr>
            <w:fldChar w:fldCharType="separate"/>
          </w:r>
          <w:r w:rsidR="00096AA9">
            <w:rPr>
              <w:color w:val="A6A6A6" w:themeColor="background1" w:themeShade="A6"/>
              <w:sz w:val="18"/>
              <w:szCs w:val="20"/>
            </w:rPr>
            <w:t>AA.BBB.C999</w:t>
          </w:r>
          <w:r w:rsidRPr="008D2022">
            <w:rPr>
              <w:color w:val="A6A6A6" w:themeColor="background1" w:themeShade="A6"/>
              <w:sz w:val="18"/>
              <w:szCs w:val="20"/>
            </w:rPr>
            <w:fldChar w:fldCharType="end"/>
          </w:r>
        </w:p>
      </w:tc>
    </w:tr>
  </w:tbl>
  <w:p w14:paraId="536CB4B6" w14:textId="77777777" w:rsidR="0000327C" w:rsidRDefault="0000327C">
    <w:pPr>
      <w:pStyle w:val="Footer"/>
    </w:pPr>
  </w:p>
  <w:p w14:paraId="0C5D7B7E" w14:textId="77777777" w:rsidR="00E93346" w:rsidRDefault="00E933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4B98" w14:textId="77777777" w:rsidR="0008230A" w:rsidRDefault="0008230A"/>
  <w:tbl>
    <w:tblPr>
      <w:tblStyle w:val="TableGrid"/>
      <w:tblW w:w="11160" w:type="dxa"/>
      <w:jc w:val="center"/>
      <w:tblBorders>
        <w:top w:val="double" w:sz="6" w:space="0" w:color="426DA9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29" w:type="dxa"/>
        <w:bottom w:w="29" w:type="dxa"/>
      </w:tblCellMar>
      <w:tblLook w:val="04A0" w:firstRow="1" w:lastRow="0" w:firstColumn="1" w:lastColumn="0" w:noHBand="0" w:noVBand="1"/>
    </w:tblPr>
    <w:tblGrid>
      <w:gridCol w:w="4320"/>
      <w:gridCol w:w="2521"/>
      <w:gridCol w:w="4319"/>
    </w:tblGrid>
    <w:tr w:rsidR="00E7154F" w:rsidRPr="0093292E" w14:paraId="2B761B20" w14:textId="77777777" w:rsidTr="00055A47">
      <w:trPr>
        <w:trHeight w:hRule="exact" w:val="797"/>
        <w:jc w:val="center"/>
      </w:trPr>
      <w:tc>
        <w:tcPr>
          <w:tcW w:w="1935" w:type="pct"/>
        </w:tcPr>
        <w:p w14:paraId="6D57D078" w14:textId="77777777" w:rsidR="008D2022" w:rsidRDefault="00D770F8" w:rsidP="008D2022">
          <w:pPr>
            <w:pStyle w:val="Footer"/>
          </w:pPr>
          <w:r>
            <w:fldChar w:fldCharType="begin"/>
          </w:r>
          <w:r>
            <w:instrText xml:space="preserve"> DOCPROPERTY  "File Name"  \* MERGEFORMAT </w:instrText>
          </w:r>
          <w:r>
            <w:fldChar w:fldCharType="separate"/>
          </w:r>
          <w:r w:rsidR="00096AA9">
            <w:t>7</w:t>
          </w:r>
          <w:proofErr w:type="gramStart"/>
          <w:r w:rsidR="00096AA9">
            <w:t>#.#</w:t>
          </w:r>
          <w:proofErr w:type="gramEnd"/>
          <w:r w:rsidR="00096AA9">
            <w:t>###_[RlsePkg]_[Deliverable]_YYYYMMDD</w:t>
          </w:r>
          <w:r>
            <w:fldChar w:fldCharType="end"/>
          </w:r>
        </w:p>
        <w:p w14:paraId="5CE58C05" w14:textId="77777777" w:rsidR="00E7154F" w:rsidRPr="008D2022" w:rsidRDefault="008D2022" w:rsidP="00541B31">
          <w:pPr>
            <w:pStyle w:val="Footer"/>
            <w:tabs>
              <w:tab w:val="clear" w:pos="4680"/>
              <w:tab w:val="clear" w:pos="9360"/>
              <w:tab w:val="left" w:pos="3332"/>
            </w:tabs>
          </w:pPr>
          <w:r w:rsidRPr="008D2022">
            <w:rPr>
              <w:color w:val="A6A6A6" w:themeColor="background1" w:themeShade="A6"/>
              <w:sz w:val="18"/>
              <w:szCs w:val="20"/>
            </w:rPr>
            <w:fldChar w:fldCharType="begin"/>
          </w:r>
          <w:r w:rsidRPr="008D2022">
            <w:rPr>
              <w:color w:val="A6A6A6" w:themeColor="background1" w:themeShade="A6"/>
              <w:sz w:val="18"/>
              <w:szCs w:val="20"/>
            </w:rPr>
            <w:instrText xml:space="preserve"> DOCPROPERTY </w:instrText>
          </w:r>
          <w:r>
            <w:rPr>
              <w:color w:val="A6A6A6" w:themeColor="background1" w:themeShade="A6"/>
              <w:sz w:val="18"/>
              <w:szCs w:val="20"/>
            </w:rPr>
            <w:instrText>"BOK ID</w:instrText>
          </w:r>
          <w:r w:rsidRPr="008D2022">
            <w:rPr>
              <w:color w:val="A6A6A6" w:themeColor="background1" w:themeShade="A6"/>
              <w:sz w:val="18"/>
              <w:szCs w:val="20"/>
            </w:rPr>
            <w:instrText xml:space="preserve">"  \* MERGEFORMAT </w:instrText>
          </w:r>
          <w:r w:rsidRPr="008D2022">
            <w:rPr>
              <w:color w:val="A6A6A6" w:themeColor="background1" w:themeShade="A6"/>
              <w:sz w:val="18"/>
              <w:szCs w:val="20"/>
            </w:rPr>
            <w:fldChar w:fldCharType="separate"/>
          </w:r>
          <w:r w:rsidR="00096AA9">
            <w:rPr>
              <w:color w:val="A6A6A6" w:themeColor="background1" w:themeShade="A6"/>
              <w:sz w:val="18"/>
              <w:szCs w:val="20"/>
            </w:rPr>
            <w:t>AA.BBB.C999</w:t>
          </w:r>
          <w:r w:rsidRPr="008D2022">
            <w:rPr>
              <w:color w:val="A6A6A6" w:themeColor="background1" w:themeShade="A6"/>
              <w:sz w:val="18"/>
              <w:szCs w:val="20"/>
            </w:rPr>
            <w:fldChar w:fldCharType="end"/>
          </w:r>
          <w:r w:rsidR="00541B31">
            <w:rPr>
              <w:color w:val="A6A6A6" w:themeColor="background1" w:themeShade="A6"/>
              <w:sz w:val="18"/>
              <w:szCs w:val="20"/>
            </w:rPr>
            <w:tab/>
          </w:r>
        </w:p>
      </w:tc>
      <w:tc>
        <w:tcPr>
          <w:tcW w:w="1129" w:type="pct"/>
        </w:tcPr>
        <w:p w14:paraId="6D39828A" w14:textId="77777777" w:rsidR="00E7154F" w:rsidRPr="0093292E" w:rsidRDefault="007F09E3" w:rsidP="00055A47">
          <w:pPr>
            <w:pStyle w:val="Footer"/>
            <w:jc w:val="center"/>
          </w:pPr>
          <w:r w:rsidRPr="0093292E">
            <w:rPr>
              <w:noProof/>
            </w:rPr>
            <w:drawing>
              <wp:inline distT="0" distB="0" distL="0" distR="0" wp14:anchorId="35484C8D" wp14:editId="31AD8C7F">
                <wp:extent cx="1076325" cy="408260"/>
                <wp:effectExtent l="0" t="0" r="0" b="0"/>
                <wp:docPr id="1734575621" name="Picture 17345756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575621" name="Picture 173457562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8744" cy="4205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35" w:type="pct"/>
        </w:tcPr>
        <w:p w14:paraId="5251E975" w14:textId="77777777" w:rsidR="00E7154F" w:rsidRPr="0093292E" w:rsidRDefault="00E7154F" w:rsidP="00E7154F">
          <w:pPr>
            <w:pStyle w:val="Footer"/>
            <w:jc w:val="right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 w:rsidR="00F023E3">
            <w:t xml:space="preserve"> of </w:t>
          </w:r>
          <w:fldSimple w:instr=" NUMPAGES   \* MERGEFORMAT ">
            <w:r w:rsidR="00F023E3">
              <w:rPr>
                <w:noProof/>
              </w:rPr>
              <w:t>15</w:t>
            </w:r>
          </w:fldSimple>
        </w:p>
      </w:tc>
    </w:tr>
  </w:tbl>
  <w:p w14:paraId="6CFB6A7F" w14:textId="77777777" w:rsidR="00212B56" w:rsidRDefault="00212B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0CAAA" w14:textId="77777777" w:rsidR="00847C35" w:rsidRDefault="00847C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5C77B" w14:textId="77777777" w:rsidR="00B50AB6" w:rsidRDefault="00B50AB6" w:rsidP="00706513">
      <w:pPr>
        <w:spacing w:after="0" w:line="240" w:lineRule="auto"/>
      </w:pPr>
      <w:r>
        <w:separator/>
      </w:r>
    </w:p>
  </w:footnote>
  <w:footnote w:type="continuationSeparator" w:id="0">
    <w:p w14:paraId="0F244505" w14:textId="77777777" w:rsidR="00B50AB6" w:rsidRDefault="00B50AB6" w:rsidP="00706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60" w:type="dxa"/>
      <w:jc w:val="center"/>
      <w:tblBorders>
        <w:top w:val="none" w:sz="0" w:space="0" w:color="auto"/>
        <w:left w:val="none" w:sz="0" w:space="0" w:color="auto"/>
        <w:bottom w:val="double" w:sz="6" w:space="0" w:color="426DA9"/>
        <w:right w:val="none" w:sz="0" w:space="0" w:color="auto"/>
        <w:insideH w:val="none" w:sz="0" w:space="0" w:color="auto"/>
        <w:insideV w:val="none" w:sz="0" w:space="0" w:color="auto"/>
      </w:tblBorders>
      <w:tblCellMar>
        <w:top w:w="29" w:type="dxa"/>
        <w:bottom w:w="29" w:type="dxa"/>
      </w:tblCellMar>
      <w:tblLook w:val="04A0" w:firstRow="1" w:lastRow="0" w:firstColumn="1" w:lastColumn="0" w:noHBand="0" w:noVBand="1"/>
    </w:tblPr>
    <w:tblGrid>
      <w:gridCol w:w="5129"/>
      <w:gridCol w:w="721"/>
      <w:gridCol w:w="5310"/>
    </w:tblGrid>
    <w:tr w:rsidR="0000327C" w:rsidRPr="001A746D" w14:paraId="4CD4996C" w14:textId="77777777" w:rsidTr="00E93346">
      <w:trPr>
        <w:trHeight w:hRule="exact" w:val="1109"/>
        <w:jc w:val="center"/>
      </w:trPr>
      <w:tc>
        <w:tcPr>
          <w:tcW w:w="2298" w:type="pct"/>
          <w:vAlign w:val="bottom"/>
        </w:tcPr>
        <w:p w14:paraId="1E5CC7B4" w14:textId="77777777" w:rsidR="0000327C" w:rsidRPr="00305C08" w:rsidRDefault="00E07617" w:rsidP="0000327C">
          <w:pPr>
            <w:pStyle w:val="Header"/>
          </w:pPr>
          <w:r>
            <w:fldChar w:fldCharType="begin"/>
          </w:r>
          <w:r>
            <w:instrText xml:space="preserve"> DOCPROPERTY  "Project Name"  \* MERGEFORMAT </w:instrText>
          </w:r>
          <w:r>
            <w:fldChar w:fldCharType="separate"/>
          </w:r>
          <w:r w:rsidR="00096AA9">
            <w:t>[ABYZ Project Name]</w:t>
          </w:r>
          <w:r>
            <w:fldChar w:fldCharType="end"/>
          </w:r>
        </w:p>
        <w:p w14:paraId="6865F64A" w14:textId="77777777" w:rsidR="0000327C" w:rsidRPr="00305C08" w:rsidRDefault="00E07617" w:rsidP="0000327C">
          <w:pPr>
            <w:pStyle w:val="Header"/>
          </w:pPr>
          <w:fldSimple w:instr=" DOCPROPERTY  &quot;Project Number&quot;  \* MERGEFORMAT ">
            <w:r w:rsidR="00096AA9">
              <w:t>[ABYZ Project Number]</w:t>
            </w:r>
          </w:fldSimple>
        </w:p>
        <w:p w14:paraId="2AA6740A" w14:textId="77777777" w:rsidR="0000327C" w:rsidRPr="00305C08" w:rsidRDefault="00E07617" w:rsidP="0000327C">
          <w:pPr>
            <w:pStyle w:val="Header"/>
          </w:pPr>
          <w:fldSimple w:instr=" DOCPROPERTY  &quot;End Customer&quot;  \* MERGEFORMAT ">
            <w:r w:rsidR="00096AA9">
              <w:t>[ABYZ End Customer]</w:t>
            </w:r>
          </w:fldSimple>
        </w:p>
        <w:p w14:paraId="4EBE6079" w14:textId="77777777" w:rsidR="0000327C" w:rsidRPr="008B4B91" w:rsidRDefault="00E07617" w:rsidP="0000327C">
          <w:pPr>
            <w:pStyle w:val="Header"/>
          </w:pPr>
          <w:fldSimple w:instr=" DOCPROPERTY  &quot;Site Name&quot;  \* MERGEFORMAT ">
            <w:r w:rsidR="00096AA9">
              <w:t>[ABYZ Site Name]</w:t>
            </w:r>
          </w:fldSimple>
        </w:p>
      </w:tc>
      <w:tc>
        <w:tcPr>
          <w:tcW w:w="323" w:type="pct"/>
          <w:vAlign w:val="bottom"/>
        </w:tcPr>
        <w:p w14:paraId="7887EEAD" w14:textId="77777777" w:rsidR="0000327C" w:rsidRPr="0093292E" w:rsidRDefault="0000327C" w:rsidP="0000327C">
          <w:pPr>
            <w:pStyle w:val="Header"/>
            <w:jc w:val="center"/>
          </w:pPr>
        </w:p>
      </w:tc>
      <w:tc>
        <w:tcPr>
          <w:tcW w:w="2379" w:type="pct"/>
          <w:vAlign w:val="bottom"/>
        </w:tcPr>
        <w:p w14:paraId="11DC5232" w14:textId="77777777" w:rsidR="00767FAC" w:rsidRPr="00AB367B" w:rsidRDefault="00E4478C" w:rsidP="0000327C">
          <w:pPr>
            <w:pStyle w:val="HeaderRight"/>
            <w:rPr>
              <w:b w:val="0"/>
              <w:bCs w:val="0"/>
            </w:rPr>
          </w:pPr>
          <w:r w:rsidRPr="00AB367B">
            <w:rPr>
              <w:b w:val="0"/>
              <w:bCs w:val="0"/>
            </w:rPr>
            <w:fldChar w:fldCharType="begin"/>
          </w:r>
          <w:r w:rsidRPr="00AB367B">
            <w:rPr>
              <w:b w:val="0"/>
              <w:bCs w:val="0"/>
            </w:rPr>
            <w:instrText xml:space="preserve"> DOCPROPERTY  "Document Name"  \* MERGEFORMAT </w:instrText>
          </w:r>
          <w:r w:rsidRPr="00AB367B">
            <w:rPr>
              <w:b w:val="0"/>
              <w:bCs w:val="0"/>
            </w:rPr>
            <w:fldChar w:fldCharType="separate"/>
          </w:r>
          <w:r w:rsidR="00096AA9">
            <w:t>Error! Unknown document property name.</w:t>
          </w:r>
          <w:r w:rsidRPr="00AB367B">
            <w:rPr>
              <w:b w:val="0"/>
              <w:bCs w:val="0"/>
            </w:rPr>
            <w:fldChar w:fldCharType="end"/>
          </w:r>
        </w:p>
        <w:p w14:paraId="4C49F8A4" w14:textId="77777777" w:rsidR="0000327C" w:rsidRPr="001A746D" w:rsidRDefault="00E07617" w:rsidP="0000327C">
          <w:pPr>
            <w:pStyle w:val="HeaderRight"/>
          </w:pPr>
          <w:fldSimple w:instr=" STYLEREF  &quot;Heading 1&quot;  \* MERGEFORMAT ">
            <w:r w:rsidR="00096AA9">
              <w:rPr>
                <w:noProof/>
              </w:rPr>
              <w:t>Section 1</w:t>
            </w:r>
          </w:fldSimple>
        </w:p>
      </w:tc>
    </w:tr>
  </w:tbl>
  <w:p w14:paraId="130EA904" w14:textId="77777777" w:rsidR="0000327C" w:rsidRDefault="000032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60" w:type="dxa"/>
      <w:jc w:val="center"/>
      <w:tblBorders>
        <w:top w:val="none" w:sz="0" w:space="0" w:color="auto"/>
        <w:left w:val="none" w:sz="0" w:space="0" w:color="auto"/>
        <w:bottom w:val="double" w:sz="6" w:space="0" w:color="426DA9"/>
        <w:right w:val="none" w:sz="0" w:space="0" w:color="auto"/>
        <w:insideH w:val="none" w:sz="0" w:space="0" w:color="auto"/>
        <w:insideV w:val="none" w:sz="0" w:space="0" w:color="auto"/>
      </w:tblBorders>
      <w:tblCellMar>
        <w:top w:w="29" w:type="dxa"/>
        <w:bottom w:w="29" w:type="dxa"/>
      </w:tblCellMar>
      <w:tblLook w:val="04A0" w:firstRow="1" w:lastRow="0" w:firstColumn="1" w:lastColumn="0" w:noHBand="0" w:noVBand="1"/>
    </w:tblPr>
    <w:tblGrid>
      <w:gridCol w:w="5129"/>
      <w:gridCol w:w="6031"/>
    </w:tblGrid>
    <w:tr w:rsidR="0040481C" w:rsidRPr="001A746D" w14:paraId="3188695D" w14:textId="77777777" w:rsidTr="0040481C">
      <w:trPr>
        <w:trHeight w:hRule="exact" w:val="1109"/>
        <w:jc w:val="center"/>
      </w:trPr>
      <w:tc>
        <w:tcPr>
          <w:tcW w:w="2298" w:type="pct"/>
          <w:vAlign w:val="bottom"/>
        </w:tcPr>
        <w:p w14:paraId="4A5814D4" w14:textId="77777777" w:rsidR="00BF11D7" w:rsidRPr="00305C08" w:rsidRDefault="00D770F8" w:rsidP="00BF11D7">
          <w:pPr>
            <w:pStyle w:val="Header"/>
          </w:pPr>
          <w:fldSimple w:instr=" DOCPROPERTY  &quot;End Customer&quot;  \* MERGEFORMAT ">
            <w:r w:rsidR="00096AA9">
              <w:t>[ABYZ End Customer]</w:t>
            </w:r>
          </w:fldSimple>
        </w:p>
        <w:p w14:paraId="3023E794" w14:textId="77777777" w:rsidR="0040481C" w:rsidRPr="00305C08" w:rsidRDefault="00D770F8" w:rsidP="00357FC7">
          <w:pPr>
            <w:pStyle w:val="Header"/>
          </w:pPr>
          <w:fldSimple w:instr=" DOCPROPERTY  &quot;Project Name&quot;  \* MERGEFORMAT ">
            <w:r w:rsidR="00096AA9">
              <w:t>[ABYZ Project Name]</w:t>
            </w:r>
          </w:fldSimple>
        </w:p>
        <w:p w14:paraId="6C77D515" w14:textId="77777777" w:rsidR="0040481C" w:rsidRPr="00305C08" w:rsidRDefault="00D770F8" w:rsidP="00357FC7">
          <w:pPr>
            <w:pStyle w:val="Header"/>
          </w:pPr>
          <w:fldSimple w:instr=" DOCPROPERTY  &quot;Project Number&quot;  \* MERGEFORMAT ">
            <w:r w:rsidR="00096AA9">
              <w:t>[ABYZ Project Number]</w:t>
            </w:r>
          </w:fldSimple>
        </w:p>
        <w:p w14:paraId="4C3668EF" w14:textId="77777777" w:rsidR="0040481C" w:rsidRPr="008B4B91" w:rsidRDefault="00D770F8" w:rsidP="00357FC7">
          <w:pPr>
            <w:pStyle w:val="Header"/>
          </w:pPr>
          <w:fldSimple w:instr=" DOCPROPERTY  &quot;Site Name&quot;  \* MERGEFORMAT ">
            <w:r w:rsidR="00096AA9">
              <w:t>[ABYZ Site Name]</w:t>
            </w:r>
          </w:fldSimple>
        </w:p>
      </w:tc>
      <w:tc>
        <w:tcPr>
          <w:tcW w:w="2702" w:type="pct"/>
          <w:vAlign w:val="bottom"/>
        </w:tcPr>
        <w:p w14:paraId="5E647EA6" w14:textId="77777777" w:rsidR="0040481C" w:rsidRPr="00AB367B" w:rsidRDefault="0040481C" w:rsidP="00767FAC">
          <w:pPr>
            <w:pStyle w:val="HeaderRight"/>
            <w:rPr>
              <w:b w:val="0"/>
              <w:bCs w:val="0"/>
            </w:rPr>
          </w:pPr>
          <w:r w:rsidRPr="00AB367B">
            <w:rPr>
              <w:b w:val="0"/>
              <w:bCs w:val="0"/>
            </w:rPr>
            <w:fldChar w:fldCharType="begin"/>
          </w:r>
          <w:r w:rsidRPr="00AB367B">
            <w:rPr>
              <w:b w:val="0"/>
              <w:bCs w:val="0"/>
            </w:rPr>
            <w:instrText xml:space="preserve"> DOCPROPERTY  "</w:instrText>
          </w:r>
          <w:r w:rsidR="00847C35">
            <w:rPr>
              <w:b w:val="0"/>
              <w:bCs w:val="0"/>
            </w:rPr>
            <w:instrText>Release Package</w:instrText>
          </w:r>
          <w:r w:rsidRPr="00AB367B">
            <w:rPr>
              <w:b w:val="0"/>
              <w:bCs w:val="0"/>
            </w:rPr>
            <w:instrText xml:space="preserve">"  \* MERGEFORMAT </w:instrText>
          </w:r>
          <w:r w:rsidRPr="00AB367B">
            <w:rPr>
              <w:b w:val="0"/>
              <w:bCs w:val="0"/>
            </w:rPr>
            <w:fldChar w:fldCharType="separate"/>
          </w:r>
          <w:r w:rsidR="00096AA9">
            <w:rPr>
              <w:b w:val="0"/>
              <w:bCs w:val="0"/>
            </w:rPr>
            <w:t>[ABYZ Release Package]</w:t>
          </w:r>
          <w:r w:rsidRPr="00AB367B">
            <w:rPr>
              <w:b w:val="0"/>
              <w:bCs w:val="0"/>
            </w:rPr>
            <w:fldChar w:fldCharType="end"/>
          </w:r>
        </w:p>
        <w:p w14:paraId="505BA0BD" w14:textId="77777777" w:rsidR="00847C35" w:rsidRPr="00AB367B" w:rsidRDefault="00847C35" w:rsidP="00847C35">
          <w:pPr>
            <w:pStyle w:val="HeaderRight"/>
            <w:rPr>
              <w:b w:val="0"/>
              <w:bCs w:val="0"/>
            </w:rPr>
          </w:pPr>
          <w:r w:rsidRPr="00AB367B">
            <w:rPr>
              <w:b w:val="0"/>
              <w:bCs w:val="0"/>
            </w:rPr>
            <w:fldChar w:fldCharType="begin"/>
          </w:r>
          <w:r w:rsidRPr="00AB367B">
            <w:rPr>
              <w:b w:val="0"/>
              <w:bCs w:val="0"/>
            </w:rPr>
            <w:instrText xml:space="preserve"> DOCPROPERTY  "</w:instrText>
          </w:r>
          <w:r>
            <w:rPr>
              <w:b w:val="0"/>
              <w:bCs w:val="0"/>
            </w:rPr>
            <w:instrText>Deliverable ID</w:instrText>
          </w:r>
          <w:r w:rsidRPr="00AB367B">
            <w:rPr>
              <w:b w:val="0"/>
              <w:bCs w:val="0"/>
            </w:rPr>
            <w:instrText xml:space="preserve">"  \* MERGEFORMAT </w:instrText>
          </w:r>
          <w:r w:rsidRPr="00AB367B">
            <w:rPr>
              <w:b w:val="0"/>
              <w:bCs w:val="0"/>
            </w:rPr>
            <w:fldChar w:fldCharType="separate"/>
          </w:r>
          <w:r w:rsidR="00096AA9">
            <w:rPr>
              <w:b w:val="0"/>
              <w:bCs w:val="0"/>
            </w:rPr>
            <w:t>[ABYZ Deliverable ID]</w:t>
          </w:r>
          <w:r w:rsidRPr="00AB367B">
            <w:rPr>
              <w:b w:val="0"/>
              <w:bCs w:val="0"/>
            </w:rPr>
            <w:fldChar w:fldCharType="end"/>
          </w:r>
        </w:p>
        <w:p w14:paraId="663244DB" w14:textId="4D1C526A" w:rsidR="0040481C" w:rsidRPr="001A746D" w:rsidRDefault="000F51AA" w:rsidP="001A746D">
          <w:pPr>
            <w:pStyle w:val="HeaderRight"/>
          </w:pPr>
          <w:fldSimple w:instr=" STYLEREF  &quot;Heading 1&quot;  \* MERGEFORMAT ">
            <w:r w:rsidR="007E6B18">
              <w:rPr>
                <w:noProof/>
              </w:rPr>
              <w:t>Section 1</w:t>
            </w:r>
          </w:fldSimple>
        </w:p>
      </w:tc>
    </w:tr>
  </w:tbl>
  <w:p w14:paraId="593EEC86" w14:textId="77777777" w:rsidR="0093292E" w:rsidRDefault="009329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2D5EC" w14:textId="77777777" w:rsidR="00847C35" w:rsidRDefault="00847C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5DB"/>
    <w:multiLevelType w:val="multilevel"/>
    <w:tmpl w:val="5EA088CC"/>
    <w:numStyleLink w:val="Multi-ListNumber"/>
  </w:abstractNum>
  <w:abstractNum w:abstractNumId="1" w15:restartNumberingAfterBreak="0">
    <w:nsid w:val="03AD30FD"/>
    <w:multiLevelType w:val="multilevel"/>
    <w:tmpl w:val="6746410C"/>
    <w:numStyleLink w:val="Multi-ListBulletH4"/>
  </w:abstractNum>
  <w:abstractNum w:abstractNumId="2" w15:restartNumberingAfterBreak="0">
    <w:nsid w:val="072A168E"/>
    <w:multiLevelType w:val="multilevel"/>
    <w:tmpl w:val="BDA01A36"/>
    <w:numStyleLink w:val="Multi-ListTableListBullet"/>
  </w:abstractNum>
  <w:abstractNum w:abstractNumId="3" w15:restartNumberingAfterBreak="0">
    <w:nsid w:val="097E4E13"/>
    <w:multiLevelType w:val="multilevel"/>
    <w:tmpl w:val="5D5283F2"/>
    <w:lvl w:ilvl="0">
      <w:start w:val="1"/>
      <w:numFmt w:val="decimal"/>
      <w:pStyle w:val="ListNumber"/>
      <w:lvlText w:val="%1)"/>
      <w:lvlJc w:val="left"/>
      <w:pPr>
        <w:ind w:left="54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0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rFonts w:hint="default"/>
      </w:rPr>
    </w:lvl>
  </w:abstractNum>
  <w:abstractNum w:abstractNumId="4" w15:restartNumberingAfterBreak="0">
    <w:nsid w:val="0A121215"/>
    <w:multiLevelType w:val="multilevel"/>
    <w:tmpl w:val="7396CFCA"/>
    <w:numStyleLink w:val="Multi-ListNumberH4"/>
  </w:abstractNum>
  <w:abstractNum w:abstractNumId="5" w15:restartNumberingAfterBreak="0">
    <w:nsid w:val="0E063AF5"/>
    <w:multiLevelType w:val="multilevel"/>
    <w:tmpl w:val="3836F582"/>
    <w:numStyleLink w:val="Multi-ListBullet"/>
  </w:abstractNum>
  <w:abstractNum w:abstractNumId="6" w15:restartNumberingAfterBreak="0">
    <w:nsid w:val="0E592912"/>
    <w:multiLevelType w:val="multilevel"/>
    <w:tmpl w:val="7396CFCA"/>
    <w:styleLink w:val="Multi-ListNumberH4"/>
    <w:lvl w:ilvl="0">
      <w:start w:val="1"/>
      <w:numFmt w:val="decimal"/>
      <w:lvlText w:val="%1)"/>
      <w:lvlJc w:val="left"/>
      <w:pPr>
        <w:ind w:left="109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11" w:hanging="317"/>
      </w:pPr>
      <w:rPr>
        <w:rFonts w:hint="default"/>
      </w:rPr>
    </w:lvl>
    <w:lvl w:ilvl="2">
      <w:start w:val="1"/>
      <w:numFmt w:val="lowerRoman"/>
      <w:lvlText w:val="%3)"/>
      <w:lvlJc w:val="right"/>
      <w:pPr>
        <w:ind w:left="1699" w:hanging="10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987" w:hanging="288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75" w:hanging="288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rFonts w:hint="default"/>
      </w:rPr>
    </w:lvl>
  </w:abstractNum>
  <w:abstractNum w:abstractNumId="7" w15:restartNumberingAfterBreak="0">
    <w:nsid w:val="11F34B5A"/>
    <w:multiLevelType w:val="multilevel"/>
    <w:tmpl w:val="A0845C60"/>
    <w:numStyleLink w:val="Multi-ListHeading"/>
  </w:abstractNum>
  <w:abstractNum w:abstractNumId="8" w15:restartNumberingAfterBreak="0">
    <w:nsid w:val="16377367"/>
    <w:multiLevelType w:val="multilevel"/>
    <w:tmpl w:val="6746410C"/>
    <w:styleLink w:val="Multi-ListBulletH4"/>
    <w:lvl w:ilvl="0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11" w:hanging="31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699" w:hanging="288"/>
      </w:pPr>
      <w:rPr>
        <w:rFonts w:ascii="Wingdings" w:hAnsi="Wingdings" w:hint="default"/>
      </w:rPr>
    </w:lvl>
    <w:lvl w:ilvl="3">
      <w:start w:val="1"/>
      <w:numFmt w:val="bullet"/>
      <w:lvlText w:val=""/>
      <w:lvlJc w:val="left"/>
      <w:pPr>
        <w:ind w:left="1987" w:hanging="288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2275" w:hanging="288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6421E0C"/>
    <w:multiLevelType w:val="multilevel"/>
    <w:tmpl w:val="5EA088CC"/>
    <w:numStyleLink w:val="Multi-ListNumber"/>
  </w:abstractNum>
  <w:abstractNum w:abstractNumId="10" w15:restartNumberingAfterBreak="0">
    <w:nsid w:val="17844C96"/>
    <w:multiLevelType w:val="multilevel"/>
    <w:tmpl w:val="6746410C"/>
    <w:numStyleLink w:val="Multi-ListBulletH4"/>
  </w:abstractNum>
  <w:abstractNum w:abstractNumId="11" w15:restartNumberingAfterBreak="0">
    <w:nsid w:val="17D04A61"/>
    <w:multiLevelType w:val="multilevel"/>
    <w:tmpl w:val="3FD674C4"/>
    <w:numStyleLink w:val="Multi-ListTableLineItem"/>
  </w:abstractNum>
  <w:abstractNum w:abstractNumId="12" w15:restartNumberingAfterBreak="0">
    <w:nsid w:val="21D233DB"/>
    <w:multiLevelType w:val="multilevel"/>
    <w:tmpl w:val="5EA088CC"/>
    <w:numStyleLink w:val="Multi-ListNumber"/>
  </w:abstractNum>
  <w:abstractNum w:abstractNumId="13" w15:restartNumberingAfterBreak="0">
    <w:nsid w:val="25AC6C2D"/>
    <w:multiLevelType w:val="multilevel"/>
    <w:tmpl w:val="6746410C"/>
    <w:numStyleLink w:val="Multi-ListBulletH4"/>
  </w:abstractNum>
  <w:abstractNum w:abstractNumId="14" w15:restartNumberingAfterBreak="0">
    <w:nsid w:val="28A73978"/>
    <w:multiLevelType w:val="hybridMultilevel"/>
    <w:tmpl w:val="3B1C2526"/>
    <w:lvl w:ilvl="0" w:tplc="9C306A12">
      <w:start w:val="1"/>
      <w:numFmt w:val="decimalZero"/>
      <w:pStyle w:val="CommentNumber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CA5459"/>
    <w:multiLevelType w:val="hybridMultilevel"/>
    <w:tmpl w:val="65D05826"/>
    <w:lvl w:ilvl="0" w:tplc="0DE0ACB0">
      <w:start w:val="1"/>
      <w:numFmt w:val="bullet"/>
      <w:pStyle w:val="List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B23D5B"/>
    <w:multiLevelType w:val="multilevel"/>
    <w:tmpl w:val="571A0426"/>
    <w:styleLink w:val="Multi-ListTableListNumber"/>
    <w:lvl w:ilvl="0">
      <w:start w:val="1"/>
      <w:numFmt w:val="decimal"/>
      <w:lvlText w:val="%1)"/>
      <w:lvlJc w:val="left"/>
      <w:pPr>
        <w:ind w:left="216" w:hanging="21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32" w:hanging="216"/>
      </w:pPr>
      <w:rPr>
        <w:rFonts w:hint="default"/>
      </w:rPr>
    </w:lvl>
    <w:lvl w:ilvl="2">
      <w:start w:val="1"/>
      <w:numFmt w:val="lowerRoman"/>
      <w:lvlText w:val="%3)"/>
      <w:lvlJc w:val="right"/>
      <w:pPr>
        <w:ind w:left="648" w:hanging="11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648"/>
        </w:tabs>
        <w:ind w:left="864" w:hanging="21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080" w:hanging="216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17A648E"/>
    <w:multiLevelType w:val="multilevel"/>
    <w:tmpl w:val="3FD674C4"/>
    <w:styleLink w:val="Multi-ListTableLineItem"/>
    <w:lvl w:ilvl="0">
      <w:start w:val="1"/>
      <w:numFmt w:val="decimal"/>
      <w:lvlText w:val="%1"/>
      <w:lvlJc w:val="center"/>
      <w:pPr>
        <w:ind w:left="0" w:firstLine="288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34C22716"/>
    <w:multiLevelType w:val="multilevel"/>
    <w:tmpl w:val="7396CFCA"/>
    <w:numStyleLink w:val="Multi-ListNumberH4"/>
  </w:abstractNum>
  <w:abstractNum w:abstractNumId="19" w15:restartNumberingAfterBreak="0">
    <w:nsid w:val="367618B1"/>
    <w:multiLevelType w:val="multilevel"/>
    <w:tmpl w:val="5EA088CC"/>
    <w:numStyleLink w:val="Multi-ListNumber"/>
  </w:abstractNum>
  <w:abstractNum w:abstractNumId="20" w15:restartNumberingAfterBreak="0">
    <w:nsid w:val="3684174C"/>
    <w:multiLevelType w:val="multilevel"/>
    <w:tmpl w:val="3836F582"/>
    <w:numStyleLink w:val="Multi-ListBullet"/>
  </w:abstractNum>
  <w:abstractNum w:abstractNumId="21" w15:restartNumberingAfterBreak="0">
    <w:nsid w:val="39412DD1"/>
    <w:multiLevelType w:val="multilevel"/>
    <w:tmpl w:val="5EA088CC"/>
    <w:numStyleLink w:val="Multi-ListNumber"/>
  </w:abstractNum>
  <w:abstractNum w:abstractNumId="22" w15:restartNumberingAfterBreak="0">
    <w:nsid w:val="399A7FB1"/>
    <w:multiLevelType w:val="multilevel"/>
    <w:tmpl w:val="5EA088CC"/>
    <w:numStyleLink w:val="Multi-ListNumber"/>
  </w:abstractNum>
  <w:abstractNum w:abstractNumId="23" w15:restartNumberingAfterBreak="0">
    <w:nsid w:val="3ADB2C2D"/>
    <w:multiLevelType w:val="multilevel"/>
    <w:tmpl w:val="3836F582"/>
    <w:styleLink w:val="Multi-ListBullet"/>
    <w:lvl w:ilvl="0">
      <w:start w:val="1"/>
      <w:numFmt w:val="bullet"/>
      <w:lvlText w:val=""/>
      <w:lvlJc w:val="left"/>
      <w:pPr>
        <w:ind w:left="540" w:hanging="353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864" w:hanging="317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152" w:hanging="288"/>
      </w:pPr>
      <w:rPr>
        <w:rFonts w:ascii="Wingdings" w:hAnsi="Wingdings" w:hint="default"/>
      </w:rPr>
    </w:lvl>
    <w:lvl w:ilvl="3">
      <w:start w:val="1"/>
      <w:numFmt w:val="bullet"/>
      <w:lvlText w:val=""/>
      <w:lvlJc w:val="left"/>
      <w:pPr>
        <w:ind w:left="1440" w:hanging="288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728" w:hanging="288"/>
      </w:pPr>
      <w:rPr>
        <w:rFonts w:ascii="Symbol" w:hAnsi="Symbol" w:hint="default"/>
        <w:color w:val="auto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3B6F4B91"/>
    <w:multiLevelType w:val="multilevel"/>
    <w:tmpl w:val="7396CFCA"/>
    <w:numStyleLink w:val="Multi-ListNumberH4"/>
  </w:abstractNum>
  <w:abstractNum w:abstractNumId="25" w15:restartNumberingAfterBreak="0">
    <w:nsid w:val="405070D4"/>
    <w:multiLevelType w:val="multilevel"/>
    <w:tmpl w:val="6746410C"/>
    <w:numStyleLink w:val="Multi-ListBulletH4"/>
  </w:abstractNum>
  <w:abstractNum w:abstractNumId="26" w15:restartNumberingAfterBreak="0">
    <w:nsid w:val="41367009"/>
    <w:multiLevelType w:val="multilevel"/>
    <w:tmpl w:val="6746410C"/>
    <w:numStyleLink w:val="Multi-ListBulletH4"/>
  </w:abstractNum>
  <w:abstractNum w:abstractNumId="27" w15:restartNumberingAfterBreak="0">
    <w:nsid w:val="421C7313"/>
    <w:multiLevelType w:val="multilevel"/>
    <w:tmpl w:val="A0845C60"/>
    <w:styleLink w:val="Multi-ListHeading"/>
    <w:lvl w:ilvl="0">
      <w:start w:val="1"/>
      <w:numFmt w:val="decimal"/>
      <w:lvlText w:val="%1.0"/>
      <w:lvlJc w:val="left"/>
      <w:pPr>
        <w:ind w:left="1444" w:hanging="99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4" w:hanging="9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94" w:hanging="994"/>
      </w:pPr>
      <w:rPr>
        <w:rFonts w:hint="default"/>
      </w:rPr>
    </w:lvl>
    <w:lvl w:ilvl="3">
      <w:start w:val="1"/>
      <w:numFmt w:val="none"/>
      <w:lvlText w:val=""/>
      <w:lvlJc w:val="left"/>
      <w:pPr>
        <w:ind w:left="547" w:hanging="273"/>
      </w:pPr>
      <w:rPr>
        <w:rFonts w:hint="default"/>
      </w:rPr>
    </w:lvl>
    <w:lvl w:ilvl="4">
      <w:start w:val="1"/>
      <w:numFmt w:val="none"/>
      <w:pStyle w:val="Heading5"/>
      <w:lvlText w:val=""/>
      <w:lvlJc w:val="left"/>
      <w:pPr>
        <w:ind w:left="547" w:hanging="5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8" w15:restartNumberingAfterBreak="0">
    <w:nsid w:val="44C14FFB"/>
    <w:multiLevelType w:val="multilevel"/>
    <w:tmpl w:val="5EA088CC"/>
    <w:numStyleLink w:val="Multi-ListNumber"/>
  </w:abstractNum>
  <w:abstractNum w:abstractNumId="29" w15:restartNumberingAfterBreak="0">
    <w:nsid w:val="4539619E"/>
    <w:multiLevelType w:val="multilevel"/>
    <w:tmpl w:val="8FA2B7DA"/>
    <w:numStyleLink w:val="ListOutline"/>
  </w:abstractNum>
  <w:abstractNum w:abstractNumId="30" w15:restartNumberingAfterBreak="0">
    <w:nsid w:val="48AA6F85"/>
    <w:multiLevelType w:val="multilevel"/>
    <w:tmpl w:val="7396CFCA"/>
    <w:numStyleLink w:val="Multi-ListNumberH4"/>
  </w:abstractNum>
  <w:abstractNum w:abstractNumId="31" w15:restartNumberingAfterBreak="0">
    <w:nsid w:val="492009BD"/>
    <w:multiLevelType w:val="multilevel"/>
    <w:tmpl w:val="5EA088CC"/>
    <w:numStyleLink w:val="Multi-ListNumber"/>
  </w:abstractNum>
  <w:abstractNum w:abstractNumId="32" w15:restartNumberingAfterBreak="0">
    <w:nsid w:val="4C8F486B"/>
    <w:multiLevelType w:val="multilevel"/>
    <w:tmpl w:val="571A0426"/>
    <w:numStyleLink w:val="Multi-ListTableListNumber"/>
  </w:abstractNum>
  <w:abstractNum w:abstractNumId="33" w15:restartNumberingAfterBreak="0">
    <w:nsid w:val="53F524F2"/>
    <w:multiLevelType w:val="multilevel"/>
    <w:tmpl w:val="5EA088CC"/>
    <w:numStyleLink w:val="Multi-ListNumber"/>
  </w:abstractNum>
  <w:abstractNum w:abstractNumId="34" w15:restartNumberingAfterBreak="0">
    <w:nsid w:val="589100AD"/>
    <w:multiLevelType w:val="multilevel"/>
    <w:tmpl w:val="5EA088CC"/>
    <w:numStyleLink w:val="Multi-ListNumber"/>
  </w:abstractNum>
  <w:abstractNum w:abstractNumId="35" w15:restartNumberingAfterBreak="0">
    <w:nsid w:val="64044730"/>
    <w:multiLevelType w:val="multilevel"/>
    <w:tmpl w:val="BDA01A36"/>
    <w:styleLink w:val="Multi-ListTableListBullet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"/>
      <w:lvlJc w:val="left"/>
      <w:pPr>
        <w:tabs>
          <w:tab w:val="num" w:pos="648"/>
        </w:tabs>
        <w:ind w:left="86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080" w:hanging="216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8060D66"/>
    <w:multiLevelType w:val="multilevel"/>
    <w:tmpl w:val="6746410C"/>
    <w:numStyleLink w:val="Multi-ListBulletH4"/>
  </w:abstractNum>
  <w:abstractNum w:abstractNumId="37" w15:restartNumberingAfterBreak="0">
    <w:nsid w:val="69B92A5D"/>
    <w:multiLevelType w:val="multilevel"/>
    <w:tmpl w:val="67A0F8AC"/>
    <w:lvl w:ilvl="0">
      <w:start w:val="1"/>
      <w:numFmt w:val="decimal"/>
      <w:pStyle w:val="Heading1"/>
      <w:lvlText w:val="%1.0"/>
      <w:lvlJc w:val="left"/>
      <w:pPr>
        <w:ind w:left="864" w:hanging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360" w:hanging="360"/>
      </w:p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8" w15:restartNumberingAfterBreak="0">
    <w:nsid w:val="6D621188"/>
    <w:multiLevelType w:val="multilevel"/>
    <w:tmpl w:val="6746410C"/>
    <w:numStyleLink w:val="Multi-ListBulletH4"/>
  </w:abstractNum>
  <w:abstractNum w:abstractNumId="39" w15:restartNumberingAfterBreak="0">
    <w:nsid w:val="70996B02"/>
    <w:multiLevelType w:val="multilevel"/>
    <w:tmpl w:val="8FA2B7DA"/>
    <w:styleLink w:val="ListOutline"/>
    <w:lvl w:ilvl="0">
      <w:start w:val="1"/>
      <w:numFmt w:val="upperRoman"/>
      <w:pStyle w:val="ListOutlineL1"/>
      <w:lvlText w:val="%1."/>
      <w:lvlJc w:val="right"/>
      <w:pPr>
        <w:ind w:left="540" w:hanging="65"/>
      </w:pPr>
      <w:rPr>
        <w:rFonts w:hint="default"/>
        <w:b/>
      </w:rPr>
    </w:lvl>
    <w:lvl w:ilvl="1">
      <w:start w:val="1"/>
      <w:numFmt w:val="upperLetter"/>
      <w:pStyle w:val="ListOutlineL2"/>
      <w:lvlText w:val="%2."/>
      <w:lvlJc w:val="left"/>
      <w:pPr>
        <w:ind w:left="864" w:hanging="324"/>
      </w:pPr>
      <w:rPr>
        <w:rFonts w:hint="default"/>
      </w:rPr>
    </w:lvl>
    <w:lvl w:ilvl="2">
      <w:start w:val="1"/>
      <w:numFmt w:val="decimal"/>
      <w:pStyle w:val="ListOutlineL3"/>
      <w:lvlText w:val="%3."/>
      <w:lvlJc w:val="left"/>
      <w:pPr>
        <w:ind w:left="1152" w:hanging="288"/>
      </w:pPr>
      <w:rPr>
        <w:rFonts w:hint="default"/>
      </w:rPr>
    </w:lvl>
    <w:lvl w:ilvl="3">
      <w:start w:val="1"/>
      <w:numFmt w:val="lowerLetter"/>
      <w:pStyle w:val="ListOutlineL4"/>
      <w:lvlText w:val="%4)"/>
      <w:lvlJc w:val="left"/>
      <w:pPr>
        <w:ind w:left="1440" w:hanging="288"/>
      </w:pPr>
      <w:rPr>
        <w:rFonts w:hint="default"/>
      </w:rPr>
    </w:lvl>
    <w:lvl w:ilvl="4">
      <w:start w:val="1"/>
      <w:numFmt w:val="lowerRoman"/>
      <w:pStyle w:val="ListOutlineL5"/>
      <w:lvlText w:val="%5)"/>
      <w:lvlJc w:val="right"/>
      <w:pPr>
        <w:ind w:left="1728" w:hanging="10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08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48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08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168" w:hanging="288"/>
      </w:pPr>
      <w:rPr>
        <w:rFonts w:hint="default"/>
      </w:rPr>
    </w:lvl>
  </w:abstractNum>
  <w:abstractNum w:abstractNumId="40" w15:restartNumberingAfterBreak="0">
    <w:nsid w:val="76626314"/>
    <w:multiLevelType w:val="multilevel"/>
    <w:tmpl w:val="5EA088CC"/>
    <w:numStyleLink w:val="Multi-ListNumber"/>
  </w:abstractNum>
  <w:abstractNum w:abstractNumId="41" w15:restartNumberingAfterBreak="0">
    <w:nsid w:val="769D444C"/>
    <w:multiLevelType w:val="multilevel"/>
    <w:tmpl w:val="5EA088CC"/>
    <w:styleLink w:val="Multi-ListNumber"/>
    <w:lvl w:ilvl="0">
      <w:start w:val="1"/>
      <w:numFmt w:val="decimal"/>
      <w:lvlText w:val="%1)"/>
      <w:lvlJc w:val="left"/>
      <w:pPr>
        <w:ind w:left="54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64" w:hanging="317"/>
      </w:pPr>
      <w:rPr>
        <w:rFonts w:hint="default"/>
      </w:rPr>
    </w:lvl>
    <w:lvl w:ilvl="2">
      <w:start w:val="1"/>
      <w:numFmt w:val="lowerRoman"/>
      <w:lvlText w:val="%3)"/>
      <w:lvlJc w:val="right"/>
      <w:pPr>
        <w:ind w:left="1152" w:hanging="10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288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28" w:hanging="288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rFonts w:hint="default"/>
      </w:rPr>
    </w:lvl>
  </w:abstractNum>
  <w:abstractNum w:abstractNumId="42" w15:restartNumberingAfterBreak="0">
    <w:nsid w:val="78163F37"/>
    <w:multiLevelType w:val="multilevel"/>
    <w:tmpl w:val="5EA088CC"/>
    <w:numStyleLink w:val="Multi-ListNumber"/>
  </w:abstractNum>
  <w:abstractNum w:abstractNumId="43" w15:restartNumberingAfterBreak="0">
    <w:nsid w:val="7C7743A5"/>
    <w:multiLevelType w:val="multilevel"/>
    <w:tmpl w:val="5EA088CC"/>
    <w:numStyleLink w:val="Multi-ListNumber"/>
  </w:abstractNum>
  <w:num w:numId="1" w16cid:durableId="1232081734">
    <w:abstractNumId w:val="15"/>
  </w:num>
  <w:num w:numId="2" w16cid:durableId="75565343">
    <w:abstractNumId w:val="3"/>
  </w:num>
  <w:num w:numId="3" w16cid:durableId="456413729">
    <w:abstractNumId w:val="41"/>
  </w:num>
  <w:num w:numId="4" w16cid:durableId="1627934061">
    <w:abstractNumId w:val="6"/>
  </w:num>
  <w:num w:numId="5" w16cid:durableId="607662855">
    <w:abstractNumId w:val="39"/>
  </w:num>
  <w:num w:numId="6" w16cid:durableId="1464538506">
    <w:abstractNumId w:val="14"/>
  </w:num>
  <w:num w:numId="7" w16cid:durableId="2102874363">
    <w:abstractNumId w:val="37"/>
  </w:num>
  <w:num w:numId="8" w16cid:durableId="390662716">
    <w:abstractNumId w:val="23"/>
  </w:num>
  <w:num w:numId="9" w16cid:durableId="1509170560">
    <w:abstractNumId w:val="8"/>
  </w:num>
  <w:num w:numId="10" w16cid:durableId="20017994">
    <w:abstractNumId w:val="27"/>
  </w:num>
  <w:num w:numId="11" w16cid:durableId="921639711">
    <w:abstractNumId w:val="17"/>
  </w:num>
  <w:num w:numId="12" w16cid:durableId="773982544">
    <w:abstractNumId w:val="35"/>
  </w:num>
  <w:num w:numId="13" w16cid:durableId="1609852537">
    <w:abstractNumId w:val="16"/>
  </w:num>
  <w:num w:numId="14" w16cid:durableId="1192258483">
    <w:abstractNumId w:val="7"/>
  </w:num>
  <w:num w:numId="15" w16cid:durableId="179898160">
    <w:abstractNumId w:val="43"/>
  </w:num>
  <w:num w:numId="16" w16cid:durableId="200479177">
    <w:abstractNumId w:val="5"/>
  </w:num>
  <w:num w:numId="17" w16cid:durableId="75170393">
    <w:abstractNumId w:val="21"/>
  </w:num>
  <w:num w:numId="18" w16cid:durableId="23796630">
    <w:abstractNumId w:val="38"/>
  </w:num>
  <w:num w:numId="19" w16cid:durableId="997420753">
    <w:abstractNumId w:val="10"/>
  </w:num>
  <w:num w:numId="20" w16cid:durableId="2108841631">
    <w:abstractNumId w:val="26"/>
  </w:num>
  <w:num w:numId="21" w16cid:durableId="687755006">
    <w:abstractNumId w:val="12"/>
  </w:num>
  <w:num w:numId="22" w16cid:durableId="1896115048">
    <w:abstractNumId w:val="31"/>
  </w:num>
  <w:num w:numId="23" w16cid:durableId="395469758">
    <w:abstractNumId w:val="24"/>
  </w:num>
  <w:num w:numId="24" w16cid:durableId="1613437087">
    <w:abstractNumId w:val="18"/>
  </w:num>
  <w:num w:numId="25" w16cid:durableId="1843202119">
    <w:abstractNumId w:val="30"/>
  </w:num>
  <w:num w:numId="26" w16cid:durableId="794520278">
    <w:abstractNumId w:val="34"/>
  </w:num>
  <w:num w:numId="27" w16cid:durableId="62877237">
    <w:abstractNumId w:val="28"/>
  </w:num>
  <w:num w:numId="28" w16cid:durableId="1110398177">
    <w:abstractNumId w:val="42"/>
  </w:num>
  <w:num w:numId="29" w16cid:durableId="128400877">
    <w:abstractNumId w:val="40"/>
  </w:num>
  <w:num w:numId="30" w16cid:durableId="469323887">
    <w:abstractNumId w:val="36"/>
  </w:num>
  <w:num w:numId="31" w16cid:durableId="517816422">
    <w:abstractNumId w:val="25"/>
  </w:num>
  <w:num w:numId="32" w16cid:durableId="774910632">
    <w:abstractNumId w:val="13"/>
  </w:num>
  <w:num w:numId="33" w16cid:durableId="1033384350">
    <w:abstractNumId w:val="29"/>
  </w:num>
  <w:num w:numId="34" w16cid:durableId="746340423">
    <w:abstractNumId w:val="20"/>
  </w:num>
  <w:num w:numId="35" w16cid:durableId="1680041713">
    <w:abstractNumId w:val="1"/>
  </w:num>
  <w:num w:numId="36" w16cid:durableId="1130783408">
    <w:abstractNumId w:val="33"/>
  </w:num>
  <w:num w:numId="37" w16cid:durableId="1262572659">
    <w:abstractNumId w:val="4"/>
  </w:num>
  <w:num w:numId="38" w16cid:durableId="898320225">
    <w:abstractNumId w:val="2"/>
  </w:num>
  <w:num w:numId="39" w16cid:durableId="1786656162">
    <w:abstractNumId w:val="32"/>
  </w:num>
  <w:num w:numId="40" w16cid:durableId="2099136350">
    <w:abstractNumId w:val="11"/>
  </w:num>
  <w:num w:numId="41" w16cid:durableId="1564216815">
    <w:abstractNumId w:val="22"/>
  </w:num>
  <w:num w:numId="42" w16cid:durableId="2130127384">
    <w:abstractNumId w:val="0"/>
  </w:num>
  <w:num w:numId="43" w16cid:durableId="1530071191">
    <w:abstractNumId w:val="19"/>
  </w:num>
  <w:num w:numId="44" w16cid:durableId="10420257">
    <w:abstractNumId w:val="9"/>
  </w:num>
  <w:num w:numId="45" w16cid:durableId="714237833">
    <w:abstractNumId w:val="3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attachedTemplate r:id="rId1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A9"/>
    <w:rsid w:val="00000100"/>
    <w:rsid w:val="0000327C"/>
    <w:rsid w:val="00003617"/>
    <w:rsid w:val="00005DA5"/>
    <w:rsid w:val="00006085"/>
    <w:rsid w:val="000110E7"/>
    <w:rsid w:val="00015621"/>
    <w:rsid w:val="00015F64"/>
    <w:rsid w:val="00020CFE"/>
    <w:rsid w:val="00022B82"/>
    <w:rsid w:val="00024C17"/>
    <w:rsid w:val="00026FB2"/>
    <w:rsid w:val="00035FF7"/>
    <w:rsid w:val="00043439"/>
    <w:rsid w:val="00045812"/>
    <w:rsid w:val="000545F7"/>
    <w:rsid w:val="00054CC7"/>
    <w:rsid w:val="0005579D"/>
    <w:rsid w:val="00055A47"/>
    <w:rsid w:val="00055C64"/>
    <w:rsid w:val="0006501C"/>
    <w:rsid w:val="0006639D"/>
    <w:rsid w:val="00070620"/>
    <w:rsid w:val="00072723"/>
    <w:rsid w:val="00077340"/>
    <w:rsid w:val="000815E0"/>
    <w:rsid w:val="00081D57"/>
    <w:rsid w:val="00081F32"/>
    <w:rsid w:val="0008230A"/>
    <w:rsid w:val="000833F2"/>
    <w:rsid w:val="00085381"/>
    <w:rsid w:val="000856FF"/>
    <w:rsid w:val="00086601"/>
    <w:rsid w:val="000876F8"/>
    <w:rsid w:val="00087DF7"/>
    <w:rsid w:val="00090DFC"/>
    <w:rsid w:val="0009148F"/>
    <w:rsid w:val="000941E7"/>
    <w:rsid w:val="00096AA9"/>
    <w:rsid w:val="00096B2A"/>
    <w:rsid w:val="000A10C6"/>
    <w:rsid w:val="000A2EE2"/>
    <w:rsid w:val="000A3767"/>
    <w:rsid w:val="000B1657"/>
    <w:rsid w:val="000B1CED"/>
    <w:rsid w:val="000B305E"/>
    <w:rsid w:val="000B57C0"/>
    <w:rsid w:val="000B67BC"/>
    <w:rsid w:val="000B6996"/>
    <w:rsid w:val="000C03B2"/>
    <w:rsid w:val="000C14A3"/>
    <w:rsid w:val="000C2400"/>
    <w:rsid w:val="000C2BBB"/>
    <w:rsid w:val="000C4F98"/>
    <w:rsid w:val="000C52B5"/>
    <w:rsid w:val="000D17A8"/>
    <w:rsid w:val="000D4A32"/>
    <w:rsid w:val="000D536A"/>
    <w:rsid w:val="000E15E9"/>
    <w:rsid w:val="000E3415"/>
    <w:rsid w:val="000E3612"/>
    <w:rsid w:val="000E69DC"/>
    <w:rsid w:val="000E777A"/>
    <w:rsid w:val="000F1E29"/>
    <w:rsid w:val="000F3619"/>
    <w:rsid w:val="000F51AA"/>
    <w:rsid w:val="000F5B11"/>
    <w:rsid w:val="001020CF"/>
    <w:rsid w:val="00104FD2"/>
    <w:rsid w:val="001050DD"/>
    <w:rsid w:val="0010732F"/>
    <w:rsid w:val="00111D0F"/>
    <w:rsid w:val="001143FF"/>
    <w:rsid w:val="00114F8F"/>
    <w:rsid w:val="00120374"/>
    <w:rsid w:val="00120409"/>
    <w:rsid w:val="00121A29"/>
    <w:rsid w:val="00123DAD"/>
    <w:rsid w:val="00124869"/>
    <w:rsid w:val="00130FA5"/>
    <w:rsid w:val="001413AF"/>
    <w:rsid w:val="00141A6F"/>
    <w:rsid w:val="00142360"/>
    <w:rsid w:val="001423A3"/>
    <w:rsid w:val="00142C1D"/>
    <w:rsid w:val="00142E59"/>
    <w:rsid w:val="0014759F"/>
    <w:rsid w:val="00147CB8"/>
    <w:rsid w:val="001539FA"/>
    <w:rsid w:val="001554A4"/>
    <w:rsid w:val="00157B38"/>
    <w:rsid w:val="00157B88"/>
    <w:rsid w:val="001612FD"/>
    <w:rsid w:val="00164ED6"/>
    <w:rsid w:val="00165FE6"/>
    <w:rsid w:val="00166E84"/>
    <w:rsid w:val="001677D4"/>
    <w:rsid w:val="001746E2"/>
    <w:rsid w:val="00174BEC"/>
    <w:rsid w:val="00180654"/>
    <w:rsid w:val="001834CC"/>
    <w:rsid w:val="00184AD2"/>
    <w:rsid w:val="00187E30"/>
    <w:rsid w:val="0019302F"/>
    <w:rsid w:val="00193660"/>
    <w:rsid w:val="00195BC2"/>
    <w:rsid w:val="001A3330"/>
    <w:rsid w:val="001A7015"/>
    <w:rsid w:val="001A746D"/>
    <w:rsid w:val="001B0196"/>
    <w:rsid w:val="001B0377"/>
    <w:rsid w:val="001B04DA"/>
    <w:rsid w:val="001B79B7"/>
    <w:rsid w:val="001C2463"/>
    <w:rsid w:val="001C5568"/>
    <w:rsid w:val="001D0D18"/>
    <w:rsid w:val="001D2125"/>
    <w:rsid w:val="001D2BE3"/>
    <w:rsid w:val="001D437F"/>
    <w:rsid w:val="001E04A5"/>
    <w:rsid w:val="001E0640"/>
    <w:rsid w:val="001E27CE"/>
    <w:rsid w:val="001E7137"/>
    <w:rsid w:val="001E77B4"/>
    <w:rsid w:val="001F425E"/>
    <w:rsid w:val="001F57BB"/>
    <w:rsid w:val="001F7C65"/>
    <w:rsid w:val="002035C3"/>
    <w:rsid w:val="00204CA0"/>
    <w:rsid w:val="0020543A"/>
    <w:rsid w:val="00205ED2"/>
    <w:rsid w:val="00212B56"/>
    <w:rsid w:val="00212DEB"/>
    <w:rsid w:val="00214382"/>
    <w:rsid w:val="0021745D"/>
    <w:rsid w:val="00220044"/>
    <w:rsid w:val="002203B9"/>
    <w:rsid w:val="002212D3"/>
    <w:rsid w:val="002223F2"/>
    <w:rsid w:val="0022367C"/>
    <w:rsid w:val="00227357"/>
    <w:rsid w:val="002313B0"/>
    <w:rsid w:val="00231A6B"/>
    <w:rsid w:val="00233C6E"/>
    <w:rsid w:val="0023486F"/>
    <w:rsid w:val="00234B12"/>
    <w:rsid w:val="0024129C"/>
    <w:rsid w:val="0024174A"/>
    <w:rsid w:val="00243DDD"/>
    <w:rsid w:val="00246E7B"/>
    <w:rsid w:val="00256457"/>
    <w:rsid w:val="0025668E"/>
    <w:rsid w:val="00262A60"/>
    <w:rsid w:val="00262D40"/>
    <w:rsid w:val="002631A2"/>
    <w:rsid w:val="002652D8"/>
    <w:rsid w:val="002669D2"/>
    <w:rsid w:val="00271774"/>
    <w:rsid w:val="0027259B"/>
    <w:rsid w:val="00272881"/>
    <w:rsid w:val="00276F10"/>
    <w:rsid w:val="00282F64"/>
    <w:rsid w:val="00283C26"/>
    <w:rsid w:val="002873DA"/>
    <w:rsid w:val="00292FB1"/>
    <w:rsid w:val="002930E7"/>
    <w:rsid w:val="00293141"/>
    <w:rsid w:val="002A5318"/>
    <w:rsid w:val="002A7D27"/>
    <w:rsid w:val="002A7D69"/>
    <w:rsid w:val="002B3C6E"/>
    <w:rsid w:val="002B5792"/>
    <w:rsid w:val="002C35CE"/>
    <w:rsid w:val="002C7B9D"/>
    <w:rsid w:val="002D06E7"/>
    <w:rsid w:val="002E1769"/>
    <w:rsid w:val="002E27BB"/>
    <w:rsid w:val="002E27BD"/>
    <w:rsid w:val="002E45B1"/>
    <w:rsid w:val="002E4796"/>
    <w:rsid w:val="002E6D2F"/>
    <w:rsid w:val="002E7BD2"/>
    <w:rsid w:val="002F2C62"/>
    <w:rsid w:val="002F3722"/>
    <w:rsid w:val="002F40E1"/>
    <w:rsid w:val="002F5E3C"/>
    <w:rsid w:val="002F6FF6"/>
    <w:rsid w:val="002F7089"/>
    <w:rsid w:val="002F7159"/>
    <w:rsid w:val="003020F7"/>
    <w:rsid w:val="00305702"/>
    <w:rsid w:val="00305C08"/>
    <w:rsid w:val="00307D1E"/>
    <w:rsid w:val="00307F06"/>
    <w:rsid w:val="0031190F"/>
    <w:rsid w:val="00312890"/>
    <w:rsid w:val="0031586D"/>
    <w:rsid w:val="003160DB"/>
    <w:rsid w:val="0031679A"/>
    <w:rsid w:val="00320F9F"/>
    <w:rsid w:val="00324110"/>
    <w:rsid w:val="003245C6"/>
    <w:rsid w:val="00326F74"/>
    <w:rsid w:val="00330F25"/>
    <w:rsid w:val="00335E55"/>
    <w:rsid w:val="00337C34"/>
    <w:rsid w:val="0034301B"/>
    <w:rsid w:val="00345209"/>
    <w:rsid w:val="00351818"/>
    <w:rsid w:val="00353756"/>
    <w:rsid w:val="00353C88"/>
    <w:rsid w:val="00353D01"/>
    <w:rsid w:val="003547F7"/>
    <w:rsid w:val="00356B8E"/>
    <w:rsid w:val="0035713C"/>
    <w:rsid w:val="00357EBB"/>
    <w:rsid w:val="00357FC7"/>
    <w:rsid w:val="00367039"/>
    <w:rsid w:val="00370141"/>
    <w:rsid w:val="00371897"/>
    <w:rsid w:val="00371F43"/>
    <w:rsid w:val="003844B3"/>
    <w:rsid w:val="00385831"/>
    <w:rsid w:val="00385D73"/>
    <w:rsid w:val="0038775D"/>
    <w:rsid w:val="00390C7E"/>
    <w:rsid w:val="00396571"/>
    <w:rsid w:val="00397C6B"/>
    <w:rsid w:val="003A006D"/>
    <w:rsid w:val="003A2123"/>
    <w:rsid w:val="003A2DC6"/>
    <w:rsid w:val="003A494E"/>
    <w:rsid w:val="003A4C8C"/>
    <w:rsid w:val="003A5AA4"/>
    <w:rsid w:val="003A6C42"/>
    <w:rsid w:val="003A7B9E"/>
    <w:rsid w:val="003B4709"/>
    <w:rsid w:val="003B4EDF"/>
    <w:rsid w:val="003C79ED"/>
    <w:rsid w:val="003C7EF5"/>
    <w:rsid w:val="003D077B"/>
    <w:rsid w:val="003D0CC8"/>
    <w:rsid w:val="003D2458"/>
    <w:rsid w:val="003D7BB2"/>
    <w:rsid w:val="003E32D9"/>
    <w:rsid w:val="003E39C4"/>
    <w:rsid w:val="003E4C0B"/>
    <w:rsid w:val="003E59E2"/>
    <w:rsid w:val="003F16F8"/>
    <w:rsid w:val="003F2B27"/>
    <w:rsid w:val="003F5FFD"/>
    <w:rsid w:val="003F6AFE"/>
    <w:rsid w:val="003F7262"/>
    <w:rsid w:val="003F77FA"/>
    <w:rsid w:val="00400FE5"/>
    <w:rsid w:val="00402421"/>
    <w:rsid w:val="0040318D"/>
    <w:rsid w:val="00403880"/>
    <w:rsid w:val="0040481C"/>
    <w:rsid w:val="004049EE"/>
    <w:rsid w:val="00407A8D"/>
    <w:rsid w:val="004104F6"/>
    <w:rsid w:val="00412AE3"/>
    <w:rsid w:val="004137AA"/>
    <w:rsid w:val="00415E2E"/>
    <w:rsid w:val="0041751E"/>
    <w:rsid w:val="00431264"/>
    <w:rsid w:val="00431621"/>
    <w:rsid w:val="00431F51"/>
    <w:rsid w:val="00432FCE"/>
    <w:rsid w:val="004331BD"/>
    <w:rsid w:val="0043355F"/>
    <w:rsid w:val="00434C5D"/>
    <w:rsid w:val="00435ADD"/>
    <w:rsid w:val="004361E5"/>
    <w:rsid w:val="00437DE0"/>
    <w:rsid w:val="0044150B"/>
    <w:rsid w:val="00441E38"/>
    <w:rsid w:val="00445E38"/>
    <w:rsid w:val="004528BA"/>
    <w:rsid w:val="00452DD8"/>
    <w:rsid w:val="0045575D"/>
    <w:rsid w:val="004608C2"/>
    <w:rsid w:val="00460F3F"/>
    <w:rsid w:val="00461F20"/>
    <w:rsid w:val="004627DD"/>
    <w:rsid w:val="00464A5C"/>
    <w:rsid w:val="00467D33"/>
    <w:rsid w:val="004712B4"/>
    <w:rsid w:val="004853A4"/>
    <w:rsid w:val="00486284"/>
    <w:rsid w:val="004870B1"/>
    <w:rsid w:val="0049084F"/>
    <w:rsid w:val="004909E5"/>
    <w:rsid w:val="00495FDD"/>
    <w:rsid w:val="00496EFA"/>
    <w:rsid w:val="004A0297"/>
    <w:rsid w:val="004A346A"/>
    <w:rsid w:val="004A5011"/>
    <w:rsid w:val="004A6A38"/>
    <w:rsid w:val="004A7FAF"/>
    <w:rsid w:val="004B02A0"/>
    <w:rsid w:val="004B0EEF"/>
    <w:rsid w:val="004B2C42"/>
    <w:rsid w:val="004B30AE"/>
    <w:rsid w:val="004B478B"/>
    <w:rsid w:val="004C224D"/>
    <w:rsid w:val="004C51CF"/>
    <w:rsid w:val="004D0066"/>
    <w:rsid w:val="004D47AE"/>
    <w:rsid w:val="004D7871"/>
    <w:rsid w:val="004E616E"/>
    <w:rsid w:val="004E6E09"/>
    <w:rsid w:val="004F2671"/>
    <w:rsid w:val="005024C0"/>
    <w:rsid w:val="005026AF"/>
    <w:rsid w:val="00507E8D"/>
    <w:rsid w:val="00512429"/>
    <w:rsid w:val="00512BBD"/>
    <w:rsid w:val="00531883"/>
    <w:rsid w:val="005330BC"/>
    <w:rsid w:val="00533230"/>
    <w:rsid w:val="00534E9C"/>
    <w:rsid w:val="0053755C"/>
    <w:rsid w:val="00541B31"/>
    <w:rsid w:val="00541BEF"/>
    <w:rsid w:val="00542C9F"/>
    <w:rsid w:val="005513BC"/>
    <w:rsid w:val="005539A4"/>
    <w:rsid w:val="00553DDC"/>
    <w:rsid w:val="005544AF"/>
    <w:rsid w:val="0055588A"/>
    <w:rsid w:val="00570181"/>
    <w:rsid w:val="00570BFB"/>
    <w:rsid w:val="005724A0"/>
    <w:rsid w:val="005738F5"/>
    <w:rsid w:val="005744D3"/>
    <w:rsid w:val="00574831"/>
    <w:rsid w:val="00580661"/>
    <w:rsid w:val="00582D7A"/>
    <w:rsid w:val="00584F3B"/>
    <w:rsid w:val="0058523B"/>
    <w:rsid w:val="00586849"/>
    <w:rsid w:val="00590569"/>
    <w:rsid w:val="0059187B"/>
    <w:rsid w:val="0059280E"/>
    <w:rsid w:val="005963DE"/>
    <w:rsid w:val="00596990"/>
    <w:rsid w:val="00596CBF"/>
    <w:rsid w:val="005A1A67"/>
    <w:rsid w:val="005A2452"/>
    <w:rsid w:val="005A5269"/>
    <w:rsid w:val="005B2DB3"/>
    <w:rsid w:val="005B5764"/>
    <w:rsid w:val="005C0DD6"/>
    <w:rsid w:val="005C1DF7"/>
    <w:rsid w:val="005C2F6E"/>
    <w:rsid w:val="005C7EEF"/>
    <w:rsid w:val="005D59E9"/>
    <w:rsid w:val="005D661E"/>
    <w:rsid w:val="005D6D6A"/>
    <w:rsid w:val="005E2E37"/>
    <w:rsid w:val="005E409B"/>
    <w:rsid w:val="005F1E12"/>
    <w:rsid w:val="005F1FC8"/>
    <w:rsid w:val="005F3E7D"/>
    <w:rsid w:val="006063BB"/>
    <w:rsid w:val="00606DA2"/>
    <w:rsid w:val="00607B10"/>
    <w:rsid w:val="00607DB7"/>
    <w:rsid w:val="00610351"/>
    <w:rsid w:val="006133AF"/>
    <w:rsid w:val="006139DB"/>
    <w:rsid w:val="00615351"/>
    <w:rsid w:val="00615E42"/>
    <w:rsid w:val="0061685C"/>
    <w:rsid w:val="00616DE9"/>
    <w:rsid w:val="00620EAD"/>
    <w:rsid w:val="006234FF"/>
    <w:rsid w:val="00624A34"/>
    <w:rsid w:val="00626766"/>
    <w:rsid w:val="00631AF7"/>
    <w:rsid w:val="006321D2"/>
    <w:rsid w:val="00633F23"/>
    <w:rsid w:val="0063437E"/>
    <w:rsid w:val="00634740"/>
    <w:rsid w:val="00635AB8"/>
    <w:rsid w:val="00641A0F"/>
    <w:rsid w:val="00641A1B"/>
    <w:rsid w:val="00641C1E"/>
    <w:rsid w:val="006420C8"/>
    <w:rsid w:val="00642F4F"/>
    <w:rsid w:val="0064577D"/>
    <w:rsid w:val="00647FF9"/>
    <w:rsid w:val="00650294"/>
    <w:rsid w:val="0065163A"/>
    <w:rsid w:val="006535BA"/>
    <w:rsid w:val="00656FD3"/>
    <w:rsid w:val="00661023"/>
    <w:rsid w:val="00661548"/>
    <w:rsid w:val="00665232"/>
    <w:rsid w:val="0066673F"/>
    <w:rsid w:val="00667FD6"/>
    <w:rsid w:val="00673620"/>
    <w:rsid w:val="006746D3"/>
    <w:rsid w:val="00674ECA"/>
    <w:rsid w:val="0068544E"/>
    <w:rsid w:val="00685FCF"/>
    <w:rsid w:val="00686268"/>
    <w:rsid w:val="00690702"/>
    <w:rsid w:val="0069133C"/>
    <w:rsid w:val="0069158E"/>
    <w:rsid w:val="00692CF5"/>
    <w:rsid w:val="00692ED9"/>
    <w:rsid w:val="006949FD"/>
    <w:rsid w:val="00695CFA"/>
    <w:rsid w:val="006978D8"/>
    <w:rsid w:val="006B1395"/>
    <w:rsid w:val="006B2CEF"/>
    <w:rsid w:val="006B5A10"/>
    <w:rsid w:val="006B77B3"/>
    <w:rsid w:val="006B7856"/>
    <w:rsid w:val="006C1638"/>
    <w:rsid w:val="006C2436"/>
    <w:rsid w:val="006C50A8"/>
    <w:rsid w:val="006C6469"/>
    <w:rsid w:val="006C787A"/>
    <w:rsid w:val="006D0F4D"/>
    <w:rsid w:val="006D2ED3"/>
    <w:rsid w:val="006D4F26"/>
    <w:rsid w:val="006D5787"/>
    <w:rsid w:val="006D59EB"/>
    <w:rsid w:val="006D6BAE"/>
    <w:rsid w:val="006D70AD"/>
    <w:rsid w:val="006E4038"/>
    <w:rsid w:val="006E415C"/>
    <w:rsid w:val="006E4DE6"/>
    <w:rsid w:val="006E7EE3"/>
    <w:rsid w:val="006F3D82"/>
    <w:rsid w:val="006F79FE"/>
    <w:rsid w:val="00701FDB"/>
    <w:rsid w:val="00705936"/>
    <w:rsid w:val="0070598E"/>
    <w:rsid w:val="00706513"/>
    <w:rsid w:val="007070F3"/>
    <w:rsid w:val="00707265"/>
    <w:rsid w:val="00711254"/>
    <w:rsid w:val="00712643"/>
    <w:rsid w:val="00713834"/>
    <w:rsid w:val="007165F9"/>
    <w:rsid w:val="00716ABE"/>
    <w:rsid w:val="00717299"/>
    <w:rsid w:val="0071773C"/>
    <w:rsid w:val="0072039D"/>
    <w:rsid w:val="00723674"/>
    <w:rsid w:val="00723A12"/>
    <w:rsid w:val="007249E0"/>
    <w:rsid w:val="00730188"/>
    <w:rsid w:val="007314BE"/>
    <w:rsid w:val="00732E96"/>
    <w:rsid w:val="00733A93"/>
    <w:rsid w:val="00734125"/>
    <w:rsid w:val="00734C2B"/>
    <w:rsid w:val="00743F74"/>
    <w:rsid w:val="00745DCA"/>
    <w:rsid w:val="00747411"/>
    <w:rsid w:val="00751329"/>
    <w:rsid w:val="00754FFF"/>
    <w:rsid w:val="00755DEE"/>
    <w:rsid w:val="007579DD"/>
    <w:rsid w:val="007632BD"/>
    <w:rsid w:val="00766621"/>
    <w:rsid w:val="00767FAC"/>
    <w:rsid w:val="007716F8"/>
    <w:rsid w:val="00775674"/>
    <w:rsid w:val="00777784"/>
    <w:rsid w:val="007839A2"/>
    <w:rsid w:val="00784D59"/>
    <w:rsid w:val="0078727A"/>
    <w:rsid w:val="00787333"/>
    <w:rsid w:val="0079047B"/>
    <w:rsid w:val="00791685"/>
    <w:rsid w:val="00792F3D"/>
    <w:rsid w:val="007956B3"/>
    <w:rsid w:val="00795AD1"/>
    <w:rsid w:val="007A3739"/>
    <w:rsid w:val="007A4445"/>
    <w:rsid w:val="007A450C"/>
    <w:rsid w:val="007A4752"/>
    <w:rsid w:val="007A5CCA"/>
    <w:rsid w:val="007B1A33"/>
    <w:rsid w:val="007B5E72"/>
    <w:rsid w:val="007D115B"/>
    <w:rsid w:val="007D1301"/>
    <w:rsid w:val="007D35EC"/>
    <w:rsid w:val="007D7BA9"/>
    <w:rsid w:val="007E6B18"/>
    <w:rsid w:val="007E728A"/>
    <w:rsid w:val="007E7FE8"/>
    <w:rsid w:val="007F0139"/>
    <w:rsid w:val="007F09E3"/>
    <w:rsid w:val="007F6FF6"/>
    <w:rsid w:val="00800766"/>
    <w:rsid w:val="0080133B"/>
    <w:rsid w:val="00802264"/>
    <w:rsid w:val="008044E5"/>
    <w:rsid w:val="00806492"/>
    <w:rsid w:val="00810DFD"/>
    <w:rsid w:val="008127D3"/>
    <w:rsid w:val="0081396B"/>
    <w:rsid w:val="00813F94"/>
    <w:rsid w:val="008158FE"/>
    <w:rsid w:val="00816864"/>
    <w:rsid w:val="00816BCE"/>
    <w:rsid w:val="00820B94"/>
    <w:rsid w:val="0082519F"/>
    <w:rsid w:val="00825CFF"/>
    <w:rsid w:val="00826E43"/>
    <w:rsid w:val="00833F4F"/>
    <w:rsid w:val="00834980"/>
    <w:rsid w:val="00837211"/>
    <w:rsid w:val="0083792D"/>
    <w:rsid w:val="00840CB0"/>
    <w:rsid w:val="00841629"/>
    <w:rsid w:val="008423EB"/>
    <w:rsid w:val="008427A4"/>
    <w:rsid w:val="0084343A"/>
    <w:rsid w:val="00843B27"/>
    <w:rsid w:val="008444A6"/>
    <w:rsid w:val="00845C62"/>
    <w:rsid w:val="00845C63"/>
    <w:rsid w:val="00847C35"/>
    <w:rsid w:val="00847F94"/>
    <w:rsid w:val="0085724D"/>
    <w:rsid w:val="008622DF"/>
    <w:rsid w:val="00864D33"/>
    <w:rsid w:val="008654BE"/>
    <w:rsid w:val="00865F87"/>
    <w:rsid w:val="00867CD8"/>
    <w:rsid w:val="00867F05"/>
    <w:rsid w:val="00870262"/>
    <w:rsid w:val="008718E3"/>
    <w:rsid w:val="00872F70"/>
    <w:rsid w:val="0087447A"/>
    <w:rsid w:val="00874D80"/>
    <w:rsid w:val="008768CD"/>
    <w:rsid w:val="00876EBD"/>
    <w:rsid w:val="00881D98"/>
    <w:rsid w:val="00882E2D"/>
    <w:rsid w:val="00885D3D"/>
    <w:rsid w:val="00887D6A"/>
    <w:rsid w:val="00890AD9"/>
    <w:rsid w:val="00892FFF"/>
    <w:rsid w:val="00895C3C"/>
    <w:rsid w:val="008A2524"/>
    <w:rsid w:val="008A396F"/>
    <w:rsid w:val="008A47A2"/>
    <w:rsid w:val="008A66E2"/>
    <w:rsid w:val="008B1F04"/>
    <w:rsid w:val="008B38F9"/>
    <w:rsid w:val="008B4B91"/>
    <w:rsid w:val="008B54E3"/>
    <w:rsid w:val="008B5531"/>
    <w:rsid w:val="008B5F76"/>
    <w:rsid w:val="008C082B"/>
    <w:rsid w:val="008C1664"/>
    <w:rsid w:val="008C1C8E"/>
    <w:rsid w:val="008C3440"/>
    <w:rsid w:val="008C5095"/>
    <w:rsid w:val="008C60A0"/>
    <w:rsid w:val="008C6810"/>
    <w:rsid w:val="008C6F28"/>
    <w:rsid w:val="008D2022"/>
    <w:rsid w:val="008E19B6"/>
    <w:rsid w:val="008E2157"/>
    <w:rsid w:val="008E286F"/>
    <w:rsid w:val="008E3DBF"/>
    <w:rsid w:val="008E5C29"/>
    <w:rsid w:val="008F00C0"/>
    <w:rsid w:val="008F2408"/>
    <w:rsid w:val="008F37F9"/>
    <w:rsid w:val="008F69FB"/>
    <w:rsid w:val="008F7411"/>
    <w:rsid w:val="00904433"/>
    <w:rsid w:val="009073AF"/>
    <w:rsid w:val="009135C3"/>
    <w:rsid w:val="00913F8D"/>
    <w:rsid w:val="009148EA"/>
    <w:rsid w:val="00916348"/>
    <w:rsid w:val="00921337"/>
    <w:rsid w:val="00922017"/>
    <w:rsid w:val="00922201"/>
    <w:rsid w:val="00926646"/>
    <w:rsid w:val="009307F2"/>
    <w:rsid w:val="00930D71"/>
    <w:rsid w:val="00931A8D"/>
    <w:rsid w:val="00931FD2"/>
    <w:rsid w:val="0093292E"/>
    <w:rsid w:val="0093331F"/>
    <w:rsid w:val="00934D6E"/>
    <w:rsid w:val="00934D98"/>
    <w:rsid w:val="00935791"/>
    <w:rsid w:val="009366E4"/>
    <w:rsid w:val="009371FF"/>
    <w:rsid w:val="00942E82"/>
    <w:rsid w:val="00947F73"/>
    <w:rsid w:val="0095064C"/>
    <w:rsid w:val="00950DD0"/>
    <w:rsid w:val="0095139A"/>
    <w:rsid w:val="0095616A"/>
    <w:rsid w:val="00964377"/>
    <w:rsid w:val="00965E4E"/>
    <w:rsid w:val="00967382"/>
    <w:rsid w:val="00967534"/>
    <w:rsid w:val="00967F1B"/>
    <w:rsid w:val="00970ADA"/>
    <w:rsid w:val="009714C0"/>
    <w:rsid w:val="00971AE6"/>
    <w:rsid w:val="009740FC"/>
    <w:rsid w:val="00981580"/>
    <w:rsid w:val="00981F76"/>
    <w:rsid w:val="00982BD6"/>
    <w:rsid w:val="00983E13"/>
    <w:rsid w:val="0098498D"/>
    <w:rsid w:val="009856BD"/>
    <w:rsid w:val="00987CCB"/>
    <w:rsid w:val="0099105D"/>
    <w:rsid w:val="009969DF"/>
    <w:rsid w:val="00996F94"/>
    <w:rsid w:val="009A0E5A"/>
    <w:rsid w:val="009A2995"/>
    <w:rsid w:val="009B0271"/>
    <w:rsid w:val="009B1024"/>
    <w:rsid w:val="009B2FE1"/>
    <w:rsid w:val="009B3575"/>
    <w:rsid w:val="009B5C51"/>
    <w:rsid w:val="009C1F44"/>
    <w:rsid w:val="009C456D"/>
    <w:rsid w:val="009C551B"/>
    <w:rsid w:val="009C5F7A"/>
    <w:rsid w:val="009C70B0"/>
    <w:rsid w:val="009C725D"/>
    <w:rsid w:val="009C7B9D"/>
    <w:rsid w:val="009D3024"/>
    <w:rsid w:val="009D64FD"/>
    <w:rsid w:val="009E0119"/>
    <w:rsid w:val="009E0BB7"/>
    <w:rsid w:val="009E1567"/>
    <w:rsid w:val="009E2CFA"/>
    <w:rsid w:val="009E2E8D"/>
    <w:rsid w:val="009E3015"/>
    <w:rsid w:val="009F212E"/>
    <w:rsid w:val="009F53E0"/>
    <w:rsid w:val="00A04BAE"/>
    <w:rsid w:val="00A13635"/>
    <w:rsid w:val="00A14969"/>
    <w:rsid w:val="00A153A2"/>
    <w:rsid w:val="00A160B0"/>
    <w:rsid w:val="00A16921"/>
    <w:rsid w:val="00A23AE4"/>
    <w:rsid w:val="00A251B5"/>
    <w:rsid w:val="00A27673"/>
    <w:rsid w:val="00A308A3"/>
    <w:rsid w:val="00A30CFB"/>
    <w:rsid w:val="00A354FD"/>
    <w:rsid w:val="00A359D6"/>
    <w:rsid w:val="00A35CB1"/>
    <w:rsid w:val="00A368C4"/>
    <w:rsid w:val="00A37267"/>
    <w:rsid w:val="00A3736D"/>
    <w:rsid w:val="00A4287A"/>
    <w:rsid w:val="00A47D4D"/>
    <w:rsid w:val="00A50914"/>
    <w:rsid w:val="00A54C92"/>
    <w:rsid w:val="00A5551A"/>
    <w:rsid w:val="00A556E6"/>
    <w:rsid w:val="00A62976"/>
    <w:rsid w:val="00A64E0E"/>
    <w:rsid w:val="00A6686E"/>
    <w:rsid w:val="00A66E1B"/>
    <w:rsid w:val="00A717DA"/>
    <w:rsid w:val="00A740F7"/>
    <w:rsid w:val="00A77E1B"/>
    <w:rsid w:val="00A81E8A"/>
    <w:rsid w:val="00A82C2C"/>
    <w:rsid w:val="00A84B63"/>
    <w:rsid w:val="00A91300"/>
    <w:rsid w:val="00A92C88"/>
    <w:rsid w:val="00A9631C"/>
    <w:rsid w:val="00AA2659"/>
    <w:rsid w:val="00AA6C37"/>
    <w:rsid w:val="00AA7062"/>
    <w:rsid w:val="00AB0A72"/>
    <w:rsid w:val="00AB1974"/>
    <w:rsid w:val="00AB3157"/>
    <w:rsid w:val="00AB367B"/>
    <w:rsid w:val="00AB629E"/>
    <w:rsid w:val="00AB67FD"/>
    <w:rsid w:val="00AC11EA"/>
    <w:rsid w:val="00AC2ACE"/>
    <w:rsid w:val="00AC4E13"/>
    <w:rsid w:val="00AC7441"/>
    <w:rsid w:val="00AD1D65"/>
    <w:rsid w:val="00AD3D57"/>
    <w:rsid w:val="00AD4259"/>
    <w:rsid w:val="00AE54BE"/>
    <w:rsid w:val="00AF5EF2"/>
    <w:rsid w:val="00B00C0D"/>
    <w:rsid w:val="00B032BF"/>
    <w:rsid w:val="00B04763"/>
    <w:rsid w:val="00B07049"/>
    <w:rsid w:val="00B11A6F"/>
    <w:rsid w:val="00B124A4"/>
    <w:rsid w:val="00B12DA8"/>
    <w:rsid w:val="00B14916"/>
    <w:rsid w:val="00B208B5"/>
    <w:rsid w:val="00B22088"/>
    <w:rsid w:val="00B223C8"/>
    <w:rsid w:val="00B2267B"/>
    <w:rsid w:val="00B240BA"/>
    <w:rsid w:val="00B3050F"/>
    <w:rsid w:val="00B362CF"/>
    <w:rsid w:val="00B40E79"/>
    <w:rsid w:val="00B42119"/>
    <w:rsid w:val="00B4255B"/>
    <w:rsid w:val="00B4340E"/>
    <w:rsid w:val="00B45E3F"/>
    <w:rsid w:val="00B45F3F"/>
    <w:rsid w:val="00B460DB"/>
    <w:rsid w:val="00B46EF1"/>
    <w:rsid w:val="00B50AB6"/>
    <w:rsid w:val="00B52ADB"/>
    <w:rsid w:val="00B56BBB"/>
    <w:rsid w:val="00B57E58"/>
    <w:rsid w:val="00B606F2"/>
    <w:rsid w:val="00B6376A"/>
    <w:rsid w:val="00B644E7"/>
    <w:rsid w:val="00B703E8"/>
    <w:rsid w:val="00B77314"/>
    <w:rsid w:val="00B80A1A"/>
    <w:rsid w:val="00B80C4B"/>
    <w:rsid w:val="00B93D89"/>
    <w:rsid w:val="00B96218"/>
    <w:rsid w:val="00B97997"/>
    <w:rsid w:val="00BA01E3"/>
    <w:rsid w:val="00BA22B5"/>
    <w:rsid w:val="00BA362E"/>
    <w:rsid w:val="00BA3F00"/>
    <w:rsid w:val="00BA4147"/>
    <w:rsid w:val="00BA4B99"/>
    <w:rsid w:val="00BA5BFC"/>
    <w:rsid w:val="00BA6375"/>
    <w:rsid w:val="00BB09FD"/>
    <w:rsid w:val="00BB0A5F"/>
    <w:rsid w:val="00BB2419"/>
    <w:rsid w:val="00BB2D13"/>
    <w:rsid w:val="00BB30ED"/>
    <w:rsid w:val="00BB4B2B"/>
    <w:rsid w:val="00BB5DA0"/>
    <w:rsid w:val="00BB6B60"/>
    <w:rsid w:val="00BB6F6C"/>
    <w:rsid w:val="00BC1D81"/>
    <w:rsid w:val="00BC210A"/>
    <w:rsid w:val="00BC2642"/>
    <w:rsid w:val="00BC3CB3"/>
    <w:rsid w:val="00BD5834"/>
    <w:rsid w:val="00BE3835"/>
    <w:rsid w:val="00BE6AC6"/>
    <w:rsid w:val="00BF11D7"/>
    <w:rsid w:val="00BF18F1"/>
    <w:rsid w:val="00BF3133"/>
    <w:rsid w:val="00BF47B7"/>
    <w:rsid w:val="00BF6218"/>
    <w:rsid w:val="00C00594"/>
    <w:rsid w:val="00C0087E"/>
    <w:rsid w:val="00C021BB"/>
    <w:rsid w:val="00C02CDC"/>
    <w:rsid w:val="00C05901"/>
    <w:rsid w:val="00C06C34"/>
    <w:rsid w:val="00C1112B"/>
    <w:rsid w:val="00C13992"/>
    <w:rsid w:val="00C14F9B"/>
    <w:rsid w:val="00C15F1F"/>
    <w:rsid w:val="00C16680"/>
    <w:rsid w:val="00C16814"/>
    <w:rsid w:val="00C23F50"/>
    <w:rsid w:val="00C24D3C"/>
    <w:rsid w:val="00C25FBC"/>
    <w:rsid w:val="00C260B7"/>
    <w:rsid w:val="00C319D2"/>
    <w:rsid w:val="00C36494"/>
    <w:rsid w:val="00C37824"/>
    <w:rsid w:val="00C37A9B"/>
    <w:rsid w:val="00C40ED6"/>
    <w:rsid w:val="00C41BC9"/>
    <w:rsid w:val="00C4394C"/>
    <w:rsid w:val="00C454F3"/>
    <w:rsid w:val="00C45E73"/>
    <w:rsid w:val="00C511CA"/>
    <w:rsid w:val="00C53AD7"/>
    <w:rsid w:val="00C53BBC"/>
    <w:rsid w:val="00C5585F"/>
    <w:rsid w:val="00C60092"/>
    <w:rsid w:val="00C6037A"/>
    <w:rsid w:val="00C6282C"/>
    <w:rsid w:val="00C64E27"/>
    <w:rsid w:val="00C679BE"/>
    <w:rsid w:val="00C708A6"/>
    <w:rsid w:val="00C8445C"/>
    <w:rsid w:val="00C84A1B"/>
    <w:rsid w:val="00C8652C"/>
    <w:rsid w:val="00C90690"/>
    <w:rsid w:val="00C917D9"/>
    <w:rsid w:val="00C92FEC"/>
    <w:rsid w:val="00C97EDD"/>
    <w:rsid w:val="00CA2C85"/>
    <w:rsid w:val="00CA59CD"/>
    <w:rsid w:val="00CA6384"/>
    <w:rsid w:val="00CB167C"/>
    <w:rsid w:val="00CB5CB7"/>
    <w:rsid w:val="00CB6E12"/>
    <w:rsid w:val="00CC23F3"/>
    <w:rsid w:val="00CC2A61"/>
    <w:rsid w:val="00CC3571"/>
    <w:rsid w:val="00CC4839"/>
    <w:rsid w:val="00CC4C2E"/>
    <w:rsid w:val="00CC55C3"/>
    <w:rsid w:val="00CC68A2"/>
    <w:rsid w:val="00CC7C26"/>
    <w:rsid w:val="00CD18D0"/>
    <w:rsid w:val="00CD5083"/>
    <w:rsid w:val="00CE27E8"/>
    <w:rsid w:val="00CE3C02"/>
    <w:rsid w:val="00CE5889"/>
    <w:rsid w:val="00CE61C7"/>
    <w:rsid w:val="00CE6B92"/>
    <w:rsid w:val="00CF236A"/>
    <w:rsid w:val="00CF2686"/>
    <w:rsid w:val="00CF3B24"/>
    <w:rsid w:val="00CF5F03"/>
    <w:rsid w:val="00D00E9C"/>
    <w:rsid w:val="00D00FCD"/>
    <w:rsid w:val="00D03499"/>
    <w:rsid w:val="00D119DC"/>
    <w:rsid w:val="00D15E0A"/>
    <w:rsid w:val="00D17499"/>
    <w:rsid w:val="00D17F2F"/>
    <w:rsid w:val="00D22C99"/>
    <w:rsid w:val="00D240F3"/>
    <w:rsid w:val="00D242B2"/>
    <w:rsid w:val="00D26CCC"/>
    <w:rsid w:val="00D272DC"/>
    <w:rsid w:val="00D27990"/>
    <w:rsid w:val="00D27CA7"/>
    <w:rsid w:val="00D327C6"/>
    <w:rsid w:val="00D32F5F"/>
    <w:rsid w:val="00D3615C"/>
    <w:rsid w:val="00D3693D"/>
    <w:rsid w:val="00D37E8C"/>
    <w:rsid w:val="00D406DC"/>
    <w:rsid w:val="00D40754"/>
    <w:rsid w:val="00D41105"/>
    <w:rsid w:val="00D41AD0"/>
    <w:rsid w:val="00D42145"/>
    <w:rsid w:val="00D44B73"/>
    <w:rsid w:val="00D44E34"/>
    <w:rsid w:val="00D45ECA"/>
    <w:rsid w:val="00D52F5E"/>
    <w:rsid w:val="00D545F5"/>
    <w:rsid w:val="00D56180"/>
    <w:rsid w:val="00D566FE"/>
    <w:rsid w:val="00D56982"/>
    <w:rsid w:val="00D56D38"/>
    <w:rsid w:val="00D5772E"/>
    <w:rsid w:val="00D62F23"/>
    <w:rsid w:val="00D64672"/>
    <w:rsid w:val="00D743AD"/>
    <w:rsid w:val="00D75659"/>
    <w:rsid w:val="00D770F8"/>
    <w:rsid w:val="00D80214"/>
    <w:rsid w:val="00D840F2"/>
    <w:rsid w:val="00D86581"/>
    <w:rsid w:val="00D91F07"/>
    <w:rsid w:val="00D9297A"/>
    <w:rsid w:val="00D929CB"/>
    <w:rsid w:val="00DA0C06"/>
    <w:rsid w:val="00DA21EF"/>
    <w:rsid w:val="00DA393E"/>
    <w:rsid w:val="00DA53F6"/>
    <w:rsid w:val="00DB1076"/>
    <w:rsid w:val="00DB64EE"/>
    <w:rsid w:val="00DC1D47"/>
    <w:rsid w:val="00DC4606"/>
    <w:rsid w:val="00DC7099"/>
    <w:rsid w:val="00DC7573"/>
    <w:rsid w:val="00DD1441"/>
    <w:rsid w:val="00DD2A9E"/>
    <w:rsid w:val="00DD5317"/>
    <w:rsid w:val="00DD5872"/>
    <w:rsid w:val="00DD5E01"/>
    <w:rsid w:val="00DD6DEE"/>
    <w:rsid w:val="00DD7C06"/>
    <w:rsid w:val="00DE6C96"/>
    <w:rsid w:val="00DF0DE8"/>
    <w:rsid w:val="00DF39A4"/>
    <w:rsid w:val="00DF4638"/>
    <w:rsid w:val="00DF4E62"/>
    <w:rsid w:val="00DF56A8"/>
    <w:rsid w:val="00DF6C0F"/>
    <w:rsid w:val="00DF79AD"/>
    <w:rsid w:val="00E02F4D"/>
    <w:rsid w:val="00E061CF"/>
    <w:rsid w:val="00E06D4E"/>
    <w:rsid w:val="00E07446"/>
    <w:rsid w:val="00E07617"/>
    <w:rsid w:val="00E104E6"/>
    <w:rsid w:val="00E14C73"/>
    <w:rsid w:val="00E2206A"/>
    <w:rsid w:val="00E22DDD"/>
    <w:rsid w:val="00E27227"/>
    <w:rsid w:val="00E27C29"/>
    <w:rsid w:val="00E308EA"/>
    <w:rsid w:val="00E317B6"/>
    <w:rsid w:val="00E42F32"/>
    <w:rsid w:val="00E43A57"/>
    <w:rsid w:val="00E4478C"/>
    <w:rsid w:val="00E45A83"/>
    <w:rsid w:val="00E45E8B"/>
    <w:rsid w:val="00E45F09"/>
    <w:rsid w:val="00E52BBE"/>
    <w:rsid w:val="00E56C44"/>
    <w:rsid w:val="00E600D9"/>
    <w:rsid w:val="00E60294"/>
    <w:rsid w:val="00E650E1"/>
    <w:rsid w:val="00E65CBA"/>
    <w:rsid w:val="00E65FDB"/>
    <w:rsid w:val="00E7003C"/>
    <w:rsid w:val="00E7154F"/>
    <w:rsid w:val="00E75825"/>
    <w:rsid w:val="00E80F99"/>
    <w:rsid w:val="00E81EBA"/>
    <w:rsid w:val="00E91BB6"/>
    <w:rsid w:val="00E93346"/>
    <w:rsid w:val="00E96633"/>
    <w:rsid w:val="00E96D63"/>
    <w:rsid w:val="00E97395"/>
    <w:rsid w:val="00E9751E"/>
    <w:rsid w:val="00E977AF"/>
    <w:rsid w:val="00EA3F72"/>
    <w:rsid w:val="00EA76A9"/>
    <w:rsid w:val="00EB3787"/>
    <w:rsid w:val="00EB65D2"/>
    <w:rsid w:val="00EB7CD7"/>
    <w:rsid w:val="00EC1377"/>
    <w:rsid w:val="00EC3771"/>
    <w:rsid w:val="00EC468B"/>
    <w:rsid w:val="00ED0EF9"/>
    <w:rsid w:val="00ED3E6D"/>
    <w:rsid w:val="00ED743E"/>
    <w:rsid w:val="00EE0D4B"/>
    <w:rsid w:val="00EE1679"/>
    <w:rsid w:val="00EE2FF2"/>
    <w:rsid w:val="00EE4A02"/>
    <w:rsid w:val="00EE595E"/>
    <w:rsid w:val="00EE741B"/>
    <w:rsid w:val="00EF4472"/>
    <w:rsid w:val="00F023E3"/>
    <w:rsid w:val="00F05049"/>
    <w:rsid w:val="00F12562"/>
    <w:rsid w:val="00F12D35"/>
    <w:rsid w:val="00F14E02"/>
    <w:rsid w:val="00F15C85"/>
    <w:rsid w:val="00F16921"/>
    <w:rsid w:val="00F1768D"/>
    <w:rsid w:val="00F22A55"/>
    <w:rsid w:val="00F231BB"/>
    <w:rsid w:val="00F2341E"/>
    <w:rsid w:val="00F24A7E"/>
    <w:rsid w:val="00F25131"/>
    <w:rsid w:val="00F275E3"/>
    <w:rsid w:val="00F31F2E"/>
    <w:rsid w:val="00F321AA"/>
    <w:rsid w:val="00F35B43"/>
    <w:rsid w:val="00F37EED"/>
    <w:rsid w:val="00F40D8E"/>
    <w:rsid w:val="00F41CD3"/>
    <w:rsid w:val="00F42C48"/>
    <w:rsid w:val="00F43E8D"/>
    <w:rsid w:val="00F45223"/>
    <w:rsid w:val="00F477F0"/>
    <w:rsid w:val="00F5370E"/>
    <w:rsid w:val="00F542CB"/>
    <w:rsid w:val="00F666C8"/>
    <w:rsid w:val="00F673ED"/>
    <w:rsid w:val="00F67A7F"/>
    <w:rsid w:val="00F732EE"/>
    <w:rsid w:val="00F7352D"/>
    <w:rsid w:val="00F73C4A"/>
    <w:rsid w:val="00F75261"/>
    <w:rsid w:val="00F760AB"/>
    <w:rsid w:val="00F76A2D"/>
    <w:rsid w:val="00F83037"/>
    <w:rsid w:val="00F83151"/>
    <w:rsid w:val="00F831F5"/>
    <w:rsid w:val="00F86EB9"/>
    <w:rsid w:val="00F87B2D"/>
    <w:rsid w:val="00F90310"/>
    <w:rsid w:val="00F90DB5"/>
    <w:rsid w:val="00F94273"/>
    <w:rsid w:val="00F95585"/>
    <w:rsid w:val="00F96B1D"/>
    <w:rsid w:val="00FA2C39"/>
    <w:rsid w:val="00FA3102"/>
    <w:rsid w:val="00FA48FD"/>
    <w:rsid w:val="00FA7DA5"/>
    <w:rsid w:val="00FB2B2E"/>
    <w:rsid w:val="00FB2EB8"/>
    <w:rsid w:val="00FB7F1E"/>
    <w:rsid w:val="00FC06A3"/>
    <w:rsid w:val="00FC25B9"/>
    <w:rsid w:val="00FC7A32"/>
    <w:rsid w:val="00FD0007"/>
    <w:rsid w:val="00FD1F27"/>
    <w:rsid w:val="00FD2FE3"/>
    <w:rsid w:val="00FD678F"/>
    <w:rsid w:val="00FE06E6"/>
    <w:rsid w:val="00FE19BE"/>
    <w:rsid w:val="00FE3516"/>
    <w:rsid w:val="00FE6C0E"/>
    <w:rsid w:val="00FE7025"/>
    <w:rsid w:val="00FF0F16"/>
    <w:rsid w:val="00FF1C5A"/>
    <w:rsid w:val="00FF315B"/>
    <w:rsid w:val="00FF4678"/>
    <w:rsid w:val="00FF4A6A"/>
    <w:rsid w:val="00FF4E9B"/>
    <w:rsid w:val="00FF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CEA5DA"/>
  <w15:chartTrackingRefBased/>
  <w15:docId w15:val="{E2729CA8-0A98-4396-AF5C-7816578F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1AA"/>
    <w:rPr>
      <w:rFonts w:ascii="Arial Nova Cond" w:hAnsi="Arial Nova Cond"/>
      <w:sz w:val="20"/>
    </w:rPr>
  </w:style>
  <w:style w:type="paragraph" w:styleId="Heading1">
    <w:name w:val="heading 1"/>
    <w:basedOn w:val="Normal"/>
    <w:next w:val="Normal"/>
    <w:link w:val="Heading1Char"/>
    <w:uiPriority w:val="1"/>
    <w:qFormat/>
    <w:rsid w:val="00AD3D57"/>
    <w:pPr>
      <w:numPr>
        <w:numId w:val="45"/>
      </w:num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426DA9"/>
      <w:spacing w:after="120"/>
      <w:outlineLvl w:val="0"/>
    </w:pPr>
    <w:rPr>
      <w:b/>
      <w:bCs/>
      <w:caps/>
      <w:color w:val="FFFFFF" w:themeColor="background1"/>
      <w:sz w:val="40"/>
      <w:szCs w:val="4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AC11EA"/>
    <w:pPr>
      <w:numPr>
        <w:ilvl w:val="1"/>
        <w:numId w:val="45"/>
      </w:numPr>
      <w:pBdr>
        <w:top w:val="single" w:sz="8" w:space="1" w:color="808080" w:themeColor="background1" w:themeShade="80"/>
        <w:left w:val="single" w:sz="8" w:space="4" w:color="808080" w:themeColor="background1" w:themeShade="80"/>
        <w:bottom w:val="single" w:sz="8" w:space="1" w:color="808080" w:themeColor="background1" w:themeShade="80"/>
        <w:right w:val="single" w:sz="8" w:space="4" w:color="808080" w:themeColor="background1" w:themeShade="80"/>
      </w:pBdr>
      <w:shd w:val="clear" w:color="auto" w:fill="AADFF4"/>
      <w:spacing w:before="240" w:after="120"/>
      <w:outlineLvl w:val="1"/>
    </w:pPr>
    <w:rPr>
      <w:b/>
      <w:bCs/>
      <w:smallCaps/>
      <w:sz w:val="28"/>
      <w:szCs w:val="32"/>
    </w:rPr>
  </w:style>
  <w:style w:type="paragraph" w:styleId="Heading3">
    <w:name w:val="heading 3"/>
    <w:basedOn w:val="ListParagraph"/>
    <w:next w:val="Normal"/>
    <w:link w:val="Heading3Char"/>
    <w:uiPriority w:val="1"/>
    <w:unhideWhenUsed/>
    <w:qFormat/>
    <w:rsid w:val="00695CFA"/>
    <w:pPr>
      <w:numPr>
        <w:ilvl w:val="2"/>
        <w:numId w:val="45"/>
      </w:numPr>
      <w:spacing w:before="160" w:after="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H4"/>
    <w:link w:val="Heading4Char"/>
    <w:uiPriority w:val="1"/>
    <w:unhideWhenUsed/>
    <w:qFormat/>
    <w:rsid w:val="00695CFA"/>
    <w:pPr>
      <w:spacing w:before="160" w:after="0"/>
      <w:ind w:left="540"/>
      <w:outlineLvl w:val="3"/>
    </w:pPr>
    <w:rPr>
      <w:b/>
      <w:bCs/>
      <w:sz w:val="22"/>
      <w:szCs w:val="24"/>
    </w:rPr>
  </w:style>
  <w:style w:type="paragraph" w:styleId="Heading5">
    <w:name w:val="heading 5"/>
    <w:basedOn w:val="Normal"/>
    <w:next w:val="NormalH4"/>
    <w:link w:val="Heading5Char"/>
    <w:uiPriority w:val="1"/>
    <w:qFormat/>
    <w:rsid w:val="00E65CBA"/>
    <w:pPr>
      <w:numPr>
        <w:ilvl w:val="4"/>
        <w:numId w:val="14"/>
      </w:numPr>
      <w:spacing w:before="120" w:after="0"/>
      <w:outlineLvl w:val="4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"/>
    <w:qFormat/>
    <w:rsid w:val="00705936"/>
    <w:pPr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D3D57"/>
    <w:rPr>
      <w:rFonts w:ascii="Arial Nova Cond" w:hAnsi="Arial Nova Cond"/>
      <w:b/>
      <w:bCs/>
      <w:caps/>
      <w:color w:val="FFFFFF" w:themeColor="background1"/>
      <w:sz w:val="40"/>
      <w:szCs w:val="44"/>
      <w:shd w:val="clear" w:color="auto" w:fill="426DA9"/>
    </w:rPr>
  </w:style>
  <w:style w:type="character" w:customStyle="1" w:styleId="Heading2Char">
    <w:name w:val="Heading 2 Char"/>
    <w:basedOn w:val="DefaultParagraphFont"/>
    <w:link w:val="Heading2"/>
    <w:uiPriority w:val="1"/>
    <w:rsid w:val="00AC11EA"/>
    <w:rPr>
      <w:rFonts w:ascii="Arial Nova Cond" w:hAnsi="Arial Nova Cond"/>
      <w:b/>
      <w:bCs/>
      <w:smallCaps/>
      <w:sz w:val="28"/>
      <w:szCs w:val="32"/>
      <w:shd w:val="clear" w:color="auto" w:fill="AADFF4"/>
    </w:rPr>
  </w:style>
  <w:style w:type="character" w:customStyle="1" w:styleId="Heading3Char">
    <w:name w:val="Heading 3 Char"/>
    <w:basedOn w:val="DefaultParagraphFont"/>
    <w:link w:val="Heading3"/>
    <w:uiPriority w:val="1"/>
    <w:rsid w:val="00695CFA"/>
    <w:rPr>
      <w:rFonts w:ascii="Arial Nova Cond" w:hAnsi="Arial Nova Cond"/>
      <w:b/>
      <w:bCs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695CFA"/>
    <w:rPr>
      <w:rFonts w:ascii="Arial Nova Cond" w:hAnsi="Arial Nova Cond"/>
      <w:b/>
      <w:bCs/>
      <w:szCs w:val="24"/>
    </w:rPr>
  </w:style>
  <w:style w:type="paragraph" w:customStyle="1" w:styleId="ENDSECTION">
    <w:name w:val="END SECTION"/>
    <w:basedOn w:val="Normal"/>
    <w:next w:val="Normal"/>
    <w:uiPriority w:val="1"/>
    <w:qFormat/>
    <w:rsid w:val="00E96D63"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426DA9"/>
      <w:spacing w:before="240" w:after="240"/>
      <w:jc w:val="center"/>
    </w:pPr>
    <w:rPr>
      <w:b/>
      <w:bCs/>
      <w:caps/>
      <w:color w:val="FFFFFF" w:themeColor="background1"/>
      <w:sz w:val="32"/>
      <w:szCs w:val="36"/>
    </w:rPr>
  </w:style>
  <w:style w:type="table" w:styleId="TableGrid">
    <w:name w:val="Table Grid"/>
    <w:basedOn w:val="TableNormal"/>
    <w:uiPriority w:val="39"/>
    <w:rsid w:val="00706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qFormat/>
    <w:rsid w:val="000F5B11"/>
    <w:pPr>
      <w:keepNext/>
      <w:keepLines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after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rsid w:val="00B460DB"/>
    <w:pPr>
      <w:tabs>
        <w:tab w:val="left" w:pos="540"/>
        <w:tab w:val="right" w:leader="dot" w:pos="10790"/>
      </w:tabs>
      <w:spacing w:after="100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rsid w:val="00607DB7"/>
    <w:pPr>
      <w:tabs>
        <w:tab w:val="left" w:pos="990"/>
        <w:tab w:val="right" w:leader="dot" w:pos="10070"/>
      </w:tabs>
      <w:spacing w:after="100"/>
      <w:ind w:left="540"/>
    </w:pPr>
  </w:style>
  <w:style w:type="paragraph" w:styleId="TOC3">
    <w:name w:val="toc 3"/>
    <w:basedOn w:val="Normal"/>
    <w:next w:val="Normal"/>
    <w:autoRedefine/>
    <w:uiPriority w:val="39"/>
    <w:semiHidden/>
    <w:rsid w:val="000F5B11"/>
    <w:pPr>
      <w:spacing w:after="100"/>
      <w:ind w:left="400"/>
    </w:pPr>
  </w:style>
  <w:style w:type="character" w:styleId="Hyperlink">
    <w:name w:val="Hyperlink"/>
    <w:basedOn w:val="DefaultParagraphFont"/>
    <w:uiPriority w:val="99"/>
    <w:rsid w:val="000F5B11"/>
    <w:rPr>
      <w:color w:val="0563C1" w:themeColor="hyperlink"/>
      <w:u w:val="single"/>
    </w:rPr>
  </w:style>
  <w:style w:type="paragraph" w:styleId="NoSpacing">
    <w:name w:val="No Spacing"/>
    <w:basedOn w:val="Normal"/>
    <w:link w:val="NoSpacingChar"/>
    <w:qFormat/>
    <w:rsid w:val="004B478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rsid w:val="0041751E"/>
    <w:rPr>
      <w:rFonts w:ascii="Arial Nova Cond" w:eastAsiaTheme="minorEastAsia" w:hAnsi="Arial Nova Cond"/>
      <w:sz w:val="20"/>
    </w:rPr>
  </w:style>
  <w:style w:type="paragraph" w:styleId="Header">
    <w:name w:val="header"/>
    <w:basedOn w:val="Normal"/>
    <w:link w:val="HeaderChar"/>
    <w:uiPriority w:val="2"/>
    <w:unhideWhenUsed/>
    <w:rsid w:val="004B47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2"/>
    <w:rsid w:val="00876EBD"/>
    <w:rPr>
      <w:rFonts w:ascii="Arial Nova Cond" w:hAnsi="Arial Nova Cond"/>
      <w:sz w:val="20"/>
    </w:rPr>
  </w:style>
  <w:style w:type="paragraph" w:styleId="Footer">
    <w:name w:val="footer"/>
    <w:basedOn w:val="Normal"/>
    <w:link w:val="FooterChar"/>
    <w:uiPriority w:val="2"/>
    <w:unhideWhenUsed/>
    <w:rsid w:val="004B47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876EBD"/>
    <w:rPr>
      <w:rFonts w:ascii="Arial Nova Cond" w:hAnsi="Arial Nova Cond"/>
      <w:sz w:val="20"/>
    </w:rPr>
  </w:style>
  <w:style w:type="paragraph" w:customStyle="1" w:styleId="TableBody">
    <w:name w:val="Table Body"/>
    <w:basedOn w:val="Normal"/>
    <w:uiPriority w:val="4"/>
    <w:qFormat/>
    <w:rsid w:val="005026AF"/>
    <w:pPr>
      <w:spacing w:after="0" w:line="240" w:lineRule="auto"/>
    </w:pPr>
    <w:rPr>
      <w:sz w:val="18"/>
      <w:szCs w:val="20"/>
    </w:rPr>
  </w:style>
  <w:style w:type="paragraph" w:customStyle="1" w:styleId="TableHeader">
    <w:name w:val="Table Header"/>
    <w:basedOn w:val="TableBody"/>
    <w:uiPriority w:val="4"/>
    <w:qFormat/>
    <w:rsid w:val="005026AF"/>
    <w:rPr>
      <w:b/>
      <w:bCs/>
    </w:rPr>
  </w:style>
  <w:style w:type="paragraph" w:styleId="Caption">
    <w:name w:val="caption"/>
    <w:basedOn w:val="Normal"/>
    <w:next w:val="Normal"/>
    <w:uiPriority w:val="35"/>
    <w:semiHidden/>
    <w:qFormat/>
    <w:rsid w:val="005026AF"/>
    <w:pPr>
      <w:keepNext/>
      <w:spacing w:after="0" w:line="240" w:lineRule="auto"/>
    </w:pPr>
    <w:rPr>
      <w:b/>
      <w:bCs/>
      <w:sz w:val="18"/>
      <w:szCs w:val="18"/>
    </w:rPr>
  </w:style>
  <w:style w:type="paragraph" w:customStyle="1" w:styleId="TableCaption">
    <w:name w:val="Table Caption"/>
    <w:basedOn w:val="TableHeader"/>
    <w:uiPriority w:val="4"/>
    <w:qFormat/>
    <w:rsid w:val="00661023"/>
    <w:pPr>
      <w:ind w:left="-112"/>
    </w:pPr>
  </w:style>
  <w:style w:type="paragraph" w:customStyle="1" w:styleId="Figure">
    <w:name w:val="Figure"/>
    <w:basedOn w:val="Normal"/>
    <w:uiPriority w:val="5"/>
    <w:qFormat/>
    <w:rsid w:val="005026AF"/>
    <w:pPr>
      <w:keepNext/>
      <w:spacing w:after="0"/>
      <w:jc w:val="center"/>
    </w:pPr>
  </w:style>
  <w:style w:type="paragraph" w:customStyle="1" w:styleId="FigureCaption">
    <w:name w:val="Figure Caption"/>
    <w:basedOn w:val="Caption"/>
    <w:uiPriority w:val="5"/>
    <w:qFormat/>
    <w:rsid w:val="00C8445C"/>
    <w:pPr>
      <w:keepNext w:val="0"/>
      <w:spacing w:after="160"/>
      <w:jc w:val="center"/>
    </w:pPr>
  </w:style>
  <w:style w:type="paragraph" w:customStyle="1" w:styleId="TableNote">
    <w:name w:val="Table Note"/>
    <w:basedOn w:val="Normal"/>
    <w:uiPriority w:val="4"/>
    <w:qFormat/>
    <w:rsid w:val="005B5764"/>
    <w:pPr>
      <w:spacing w:after="40" w:line="240" w:lineRule="auto"/>
      <w:ind w:left="605" w:hanging="717"/>
    </w:pPr>
    <w:rPr>
      <w:i/>
      <w:sz w:val="16"/>
      <w:szCs w:val="16"/>
    </w:rPr>
  </w:style>
  <w:style w:type="paragraph" w:customStyle="1" w:styleId="HeaderRight">
    <w:name w:val="Header Right"/>
    <w:basedOn w:val="Header"/>
    <w:uiPriority w:val="2"/>
    <w:qFormat/>
    <w:rsid w:val="001A746D"/>
    <w:pPr>
      <w:jc w:val="right"/>
    </w:pPr>
    <w:rPr>
      <w:b/>
      <w:bCs/>
      <w:i/>
      <w:iCs/>
      <w:sz w:val="28"/>
      <w:szCs w:val="32"/>
    </w:rPr>
  </w:style>
  <w:style w:type="character" w:styleId="PlaceholderText">
    <w:name w:val="Placeholder Text"/>
    <w:basedOn w:val="DefaultParagraphFont"/>
    <w:uiPriority w:val="99"/>
    <w:semiHidden/>
    <w:rsid w:val="0041751E"/>
    <w:rPr>
      <w:color w:val="808080"/>
    </w:rPr>
  </w:style>
  <w:style w:type="paragraph" w:styleId="ListBullet">
    <w:name w:val="List Bullet"/>
    <w:basedOn w:val="ListParagraph"/>
    <w:uiPriority w:val="3"/>
    <w:semiHidden/>
    <w:rsid w:val="00541BEF"/>
    <w:pPr>
      <w:numPr>
        <w:numId w:val="1"/>
      </w:numPr>
      <w:ind w:left="540" w:hanging="270"/>
    </w:pPr>
  </w:style>
  <w:style w:type="paragraph" w:styleId="ListNumber">
    <w:name w:val="List Number"/>
    <w:basedOn w:val="ListParagraph"/>
    <w:uiPriority w:val="3"/>
    <w:semiHidden/>
    <w:rsid w:val="00982BD6"/>
    <w:pPr>
      <w:numPr>
        <w:numId w:val="2"/>
      </w:numPr>
    </w:pPr>
  </w:style>
  <w:style w:type="paragraph" w:customStyle="1" w:styleId="ListTerm">
    <w:name w:val="List Term"/>
    <w:basedOn w:val="Normal"/>
    <w:uiPriority w:val="3"/>
    <w:qFormat/>
    <w:rsid w:val="00F760AB"/>
    <w:pPr>
      <w:ind w:left="3240" w:right="720" w:hanging="2700"/>
    </w:pPr>
  </w:style>
  <w:style w:type="paragraph" w:customStyle="1" w:styleId="NoteBoxHeading">
    <w:name w:val="Note Box Heading"/>
    <w:basedOn w:val="NoSpacing"/>
    <w:next w:val="NoteBoxBody"/>
    <w:uiPriority w:val="8"/>
    <w:qFormat/>
    <w:rsid w:val="00432FCE"/>
    <w:pPr>
      <w:pBdr>
        <w:top w:val="single" w:sz="12" w:space="10" w:color="auto"/>
        <w:left w:val="single" w:sz="12" w:space="10" w:color="auto"/>
        <w:bottom w:val="single" w:sz="12" w:space="10" w:color="auto"/>
        <w:right w:val="single" w:sz="12" w:space="10" w:color="auto"/>
      </w:pBdr>
      <w:shd w:val="clear" w:color="auto" w:fill="D9D9D9" w:themeFill="background1" w:themeFillShade="D9"/>
      <w:spacing w:line="360" w:lineRule="auto"/>
      <w:ind w:left="1440" w:right="1440"/>
      <w:jc w:val="center"/>
    </w:pPr>
    <w:rPr>
      <w:rFonts w:ascii="Arial Nova" w:hAnsi="Arial Nova"/>
      <w:b/>
      <w:bCs/>
      <w:caps/>
    </w:rPr>
  </w:style>
  <w:style w:type="paragraph" w:customStyle="1" w:styleId="NoteBoxBody">
    <w:name w:val="Note Box Body"/>
    <w:basedOn w:val="NoSpacing"/>
    <w:uiPriority w:val="8"/>
    <w:qFormat/>
    <w:rsid w:val="0008230A"/>
    <w:pPr>
      <w:pBdr>
        <w:top w:val="single" w:sz="12" w:space="10" w:color="auto"/>
        <w:left w:val="single" w:sz="12" w:space="10" w:color="auto"/>
        <w:bottom w:val="single" w:sz="12" w:space="10" w:color="auto"/>
        <w:right w:val="single" w:sz="12" w:space="10" w:color="auto"/>
      </w:pBdr>
      <w:shd w:val="clear" w:color="auto" w:fill="D9D9D9" w:themeFill="background1" w:themeFillShade="D9"/>
      <w:spacing w:after="160"/>
      <w:ind w:left="1440" w:right="1440"/>
      <w:jc w:val="both"/>
    </w:pPr>
  </w:style>
  <w:style w:type="paragraph" w:customStyle="1" w:styleId="BLANKPAGE">
    <w:name w:val="BLANK PAGE"/>
    <w:basedOn w:val="NoSpacing"/>
    <w:uiPriority w:val="8"/>
    <w:qFormat/>
    <w:rsid w:val="000C52B5"/>
    <w:pPr>
      <w:jc w:val="center"/>
    </w:pPr>
    <w:rPr>
      <w:rFonts w:ascii="Arial Nova" w:hAnsi="Arial Nova"/>
      <w:b/>
      <w:bCs/>
      <w:caps/>
      <w:sz w:val="36"/>
      <w:szCs w:val="40"/>
    </w:rPr>
  </w:style>
  <w:style w:type="paragraph" w:customStyle="1" w:styleId="FooterRight">
    <w:name w:val="Footer Right"/>
    <w:basedOn w:val="Footer"/>
    <w:uiPriority w:val="2"/>
    <w:qFormat/>
    <w:rsid w:val="00D00E9C"/>
    <w:pPr>
      <w:jc w:val="right"/>
    </w:pPr>
  </w:style>
  <w:style w:type="paragraph" w:customStyle="1" w:styleId="NormalH4">
    <w:name w:val="Normal H4"/>
    <w:basedOn w:val="Normal"/>
    <w:qFormat/>
    <w:rsid w:val="00FF5586"/>
    <w:pPr>
      <w:ind w:left="540"/>
    </w:pPr>
  </w:style>
  <w:style w:type="paragraph" w:styleId="TableofFigures">
    <w:name w:val="table of figures"/>
    <w:basedOn w:val="Normal"/>
    <w:next w:val="Normal"/>
    <w:uiPriority w:val="99"/>
    <w:rsid w:val="002A7D27"/>
    <w:pPr>
      <w:spacing w:after="0"/>
    </w:pPr>
  </w:style>
  <w:style w:type="character" w:customStyle="1" w:styleId="ListParagraphChar">
    <w:name w:val="List Paragraph Char"/>
    <w:basedOn w:val="DefaultParagraphFont"/>
    <w:link w:val="ListParagraph"/>
    <w:uiPriority w:val="3"/>
    <w:rsid w:val="008B54E3"/>
    <w:rPr>
      <w:rFonts w:ascii="Arial Nova Cond" w:hAnsi="Arial Nova Cond"/>
      <w:sz w:val="20"/>
    </w:rPr>
  </w:style>
  <w:style w:type="numbering" w:customStyle="1" w:styleId="Multi-ListNumber">
    <w:name w:val="Multi-List Number"/>
    <w:uiPriority w:val="99"/>
    <w:rsid w:val="00D327C6"/>
    <w:pPr>
      <w:numPr>
        <w:numId w:val="3"/>
      </w:numPr>
    </w:pPr>
  </w:style>
  <w:style w:type="numbering" w:customStyle="1" w:styleId="Multi-ListNumberH4">
    <w:name w:val="Multi-List Number H4"/>
    <w:uiPriority w:val="99"/>
    <w:rsid w:val="008C082B"/>
    <w:pPr>
      <w:numPr>
        <w:numId w:val="4"/>
      </w:numPr>
    </w:pPr>
  </w:style>
  <w:style w:type="paragraph" w:customStyle="1" w:styleId="ListEquipment">
    <w:name w:val="List Equipment"/>
    <w:basedOn w:val="Normal"/>
    <w:uiPriority w:val="3"/>
    <w:qFormat/>
    <w:rsid w:val="00C37A9B"/>
    <w:pPr>
      <w:ind w:left="540" w:right="540"/>
    </w:pPr>
  </w:style>
  <w:style w:type="paragraph" w:customStyle="1" w:styleId="TableBodyIndent">
    <w:name w:val="Table Body Indent"/>
    <w:basedOn w:val="TableBody"/>
    <w:uiPriority w:val="4"/>
    <w:qFormat/>
    <w:rsid w:val="009D3024"/>
    <w:pPr>
      <w:ind w:left="330"/>
    </w:pPr>
  </w:style>
  <w:style w:type="paragraph" w:customStyle="1" w:styleId="Heading1Plain">
    <w:name w:val="Heading 1 Plain"/>
    <w:basedOn w:val="Heading1"/>
    <w:next w:val="Normal"/>
    <w:uiPriority w:val="1"/>
    <w:qFormat/>
    <w:rsid w:val="00D840F2"/>
    <w:pPr>
      <w:numPr>
        <w:numId w:val="0"/>
      </w:numPr>
      <w:ind w:left="864" w:hanging="864"/>
    </w:pPr>
  </w:style>
  <w:style w:type="paragraph" w:customStyle="1" w:styleId="TableMemorandum">
    <w:name w:val="Table Memorandum"/>
    <w:basedOn w:val="TableBody"/>
    <w:uiPriority w:val="4"/>
    <w:qFormat/>
    <w:rsid w:val="007716F8"/>
    <w:rPr>
      <w:sz w:val="20"/>
      <w:szCs w:val="22"/>
    </w:rPr>
  </w:style>
  <w:style w:type="paragraph" w:customStyle="1" w:styleId="Heading2Plain">
    <w:name w:val="Heading 2 Plain"/>
    <w:basedOn w:val="Heading2"/>
    <w:next w:val="Normal"/>
    <w:uiPriority w:val="1"/>
    <w:qFormat/>
    <w:rsid w:val="00D840F2"/>
    <w:pPr>
      <w:numPr>
        <w:ilvl w:val="0"/>
        <w:numId w:val="0"/>
      </w:numPr>
      <w:ind w:left="720" w:hanging="720"/>
    </w:pPr>
  </w:style>
  <w:style w:type="paragraph" w:customStyle="1" w:styleId="Heading3Plain">
    <w:name w:val="Heading 3 Plain"/>
    <w:basedOn w:val="Heading3"/>
    <w:next w:val="Normal"/>
    <w:uiPriority w:val="1"/>
    <w:qFormat/>
    <w:rsid w:val="00D840F2"/>
    <w:pPr>
      <w:numPr>
        <w:ilvl w:val="0"/>
        <w:numId w:val="0"/>
      </w:numPr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BB0A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B0A5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0A5F"/>
    <w:rPr>
      <w:rFonts w:ascii="Arial Nova Cond" w:hAnsi="Arial Nova C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0A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0A5F"/>
    <w:rPr>
      <w:rFonts w:ascii="Arial Nova Cond" w:hAnsi="Arial Nova Cond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1"/>
    <w:rsid w:val="00D840F2"/>
    <w:rPr>
      <w:rFonts w:ascii="Arial Nova Cond" w:hAnsi="Arial Nova Cond"/>
      <w:b/>
      <w:bCs/>
      <w:i/>
      <w:iCs/>
      <w:sz w:val="20"/>
    </w:rPr>
  </w:style>
  <w:style w:type="character" w:customStyle="1" w:styleId="NormalTopic">
    <w:name w:val="Normal Topic"/>
    <w:basedOn w:val="DefaultParagraphFont"/>
    <w:uiPriority w:val="98"/>
    <w:qFormat/>
    <w:rsid w:val="00DC7099"/>
    <w:rPr>
      <w:b/>
      <w:bCs/>
      <w:i/>
      <w:iCs/>
      <w:u w:val="none"/>
    </w:rPr>
  </w:style>
  <w:style w:type="paragraph" w:styleId="Revision">
    <w:name w:val="Revision"/>
    <w:hidden/>
    <w:uiPriority w:val="99"/>
    <w:semiHidden/>
    <w:rsid w:val="005738F5"/>
    <w:pPr>
      <w:spacing w:after="0" w:line="240" w:lineRule="auto"/>
    </w:pPr>
    <w:rPr>
      <w:rFonts w:ascii="Arial Nova Cond" w:hAnsi="Arial Nova Cond"/>
      <w:sz w:val="20"/>
    </w:rPr>
  </w:style>
  <w:style w:type="numbering" w:customStyle="1" w:styleId="Multi-ListOutline">
    <w:name w:val="Multi-List Outline"/>
    <w:uiPriority w:val="99"/>
    <w:rsid w:val="00D840F2"/>
  </w:style>
  <w:style w:type="paragraph" w:customStyle="1" w:styleId="ListOutlineL1">
    <w:name w:val="List Outline L1"/>
    <w:basedOn w:val="ListParagraph"/>
    <w:uiPriority w:val="3"/>
    <w:qFormat/>
    <w:rsid w:val="00D840F2"/>
    <w:pPr>
      <w:numPr>
        <w:numId w:val="33"/>
      </w:numPr>
      <w:spacing w:before="60" w:after="0"/>
      <w:contextualSpacing w:val="0"/>
    </w:pPr>
    <w:rPr>
      <w:b/>
      <w:bCs/>
    </w:rPr>
  </w:style>
  <w:style w:type="paragraph" w:customStyle="1" w:styleId="ListOutlineL2">
    <w:name w:val="List Outline L2"/>
    <w:basedOn w:val="ListParagraph"/>
    <w:uiPriority w:val="3"/>
    <w:qFormat/>
    <w:rsid w:val="00D840F2"/>
    <w:pPr>
      <w:numPr>
        <w:ilvl w:val="1"/>
        <w:numId w:val="33"/>
      </w:numPr>
      <w:spacing w:after="0"/>
    </w:pPr>
  </w:style>
  <w:style w:type="paragraph" w:customStyle="1" w:styleId="ListOutlineL3">
    <w:name w:val="List Outline L3"/>
    <w:basedOn w:val="ListParagraph"/>
    <w:uiPriority w:val="3"/>
    <w:qFormat/>
    <w:rsid w:val="00D840F2"/>
    <w:pPr>
      <w:numPr>
        <w:ilvl w:val="2"/>
        <w:numId w:val="33"/>
      </w:numPr>
      <w:spacing w:after="0"/>
    </w:pPr>
  </w:style>
  <w:style w:type="paragraph" w:customStyle="1" w:styleId="ListOutlineL4">
    <w:name w:val="List Outline L4"/>
    <w:basedOn w:val="ListParagraph"/>
    <w:uiPriority w:val="3"/>
    <w:qFormat/>
    <w:rsid w:val="00D840F2"/>
    <w:pPr>
      <w:numPr>
        <w:ilvl w:val="3"/>
        <w:numId w:val="33"/>
      </w:numPr>
      <w:spacing w:after="0"/>
    </w:pPr>
  </w:style>
  <w:style w:type="paragraph" w:customStyle="1" w:styleId="ListOutlineL5">
    <w:name w:val="List Outline L5"/>
    <w:basedOn w:val="ListParagraph"/>
    <w:uiPriority w:val="3"/>
    <w:qFormat/>
    <w:rsid w:val="00D840F2"/>
    <w:pPr>
      <w:numPr>
        <w:ilvl w:val="4"/>
        <w:numId w:val="33"/>
      </w:numPr>
      <w:spacing w:after="0"/>
    </w:pPr>
  </w:style>
  <w:style w:type="paragraph" w:customStyle="1" w:styleId="CommentNumber">
    <w:name w:val="Comment Number"/>
    <w:basedOn w:val="TableBody"/>
    <w:uiPriority w:val="4"/>
    <w:qFormat/>
    <w:rsid w:val="0010732F"/>
    <w:pPr>
      <w:numPr>
        <w:numId w:val="6"/>
      </w:numPr>
      <w:outlineLvl w:val="2"/>
    </w:pPr>
  </w:style>
  <w:style w:type="character" w:customStyle="1" w:styleId="Attribute">
    <w:name w:val="Attribute"/>
    <w:basedOn w:val="DefaultParagraphFont"/>
    <w:uiPriority w:val="6"/>
    <w:qFormat/>
    <w:rsid w:val="00FF5586"/>
    <w:rPr>
      <w:rFonts w:ascii="Trebuchet MS" w:hAnsi="Trebuchet MS"/>
      <w:b/>
      <w:bCs/>
    </w:rPr>
  </w:style>
  <w:style w:type="paragraph" w:customStyle="1" w:styleId="AttributeDefinition">
    <w:name w:val="Attribute Definition"/>
    <w:basedOn w:val="TableBody"/>
    <w:uiPriority w:val="6"/>
    <w:qFormat/>
    <w:rsid w:val="00FF5586"/>
    <w:pPr>
      <w:tabs>
        <w:tab w:val="right" w:pos="691"/>
        <w:tab w:val="left" w:pos="871"/>
        <w:tab w:val="left" w:pos="1231"/>
      </w:tabs>
      <w:ind w:left="1231" w:hanging="1231"/>
    </w:pPr>
  </w:style>
  <w:style w:type="paragraph" w:customStyle="1" w:styleId="ListTermH4">
    <w:name w:val="List Term H4"/>
    <w:basedOn w:val="ListTerm"/>
    <w:uiPriority w:val="3"/>
    <w:qFormat/>
    <w:rsid w:val="00FF5586"/>
    <w:pPr>
      <w:ind w:hanging="1980"/>
    </w:pPr>
  </w:style>
  <w:style w:type="character" w:customStyle="1" w:styleId="Parameter">
    <w:name w:val="Parameter"/>
    <w:basedOn w:val="DefaultParagraphFont"/>
    <w:uiPriority w:val="6"/>
    <w:qFormat/>
    <w:rsid w:val="00FF5586"/>
    <w:rPr>
      <w:rFonts w:ascii="Trebuchet MS" w:hAnsi="Trebuchet MS"/>
      <w:b/>
      <w:bCs/>
      <w:bdr w:val="none" w:sz="0" w:space="0" w:color="auto"/>
      <w:shd w:val="clear" w:color="auto" w:fill="EEEEEE"/>
    </w:rPr>
  </w:style>
  <w:style w:type="numbering" w:customStyle="1" w:styleId="Multi-ListBullet">
    <w:name w:val="Multi-List Bullet"/>
    <w:uiPriority w:val="99"/>
    <w:rsid w:val="00D840F2"/>
    <w:pPr>
      <w:numPr>
        <w:numId w:val="8"/>
      </w:numPr>
    </w:pPr>
  </w:style>
  <w:style w:type="numbering" w:customStyle="1" w:styleId="Multi-ListBulletH4">
    <w:name w:val="Multi-List Bullet H4"/>
    <w:uiPriority w:val="99"/>
    <w:rsid w:val="00705936"/>
    <w:pPr>
      <w:numPr>
        <w:numId w:val="9"/>
      </w:numPr>
    </w:pPr>
  </w:style>
  <w:style w:type="numbering" w:customStyle="1" w:styleId="Multi-ListHeading">
    <w:name w:val="Multi-List Heading"/>
    <w:uiPriority w:val="99"/>
    <w:rsid w:val="00E65CBA"/>
    <w:pPr>
      <w:numPr>
        <w:numId w:val="10"/>
      </w:numPr>
    </w:pPr>
  </w:style>
  <w:style w:type="numbering" w:customStyle="1" w:styleId="Multi-ListTableLineItem">
    <w:name w:val="Multi-List Table Line Item"/>
    <w:uiPriority w:val="99"/>
    <w:rsid w:val="00D840F2"/>
    <w:pPr>
      <w:numPr>
        <w:numId w:val="11"/>
      </w:numPr>
    </w:pPr>
  </w:style>
  <w:style w:type="numbering" w:customStyle="1" w:styleId="Multi-ListTableListBullet">
    <w:name w:val="Multi-List Table List Bullet"/>
    <w:uiPriority w:val="99"/>
    <w:rsid w:val="00D840F2"/>
    <w:pPr>
      <w:numPr>
        <w:numId w:val="12"/>
      </w:numPr>
    </w:pPr>
  </w:style>
  <w:style w:type="numbering" w:customStyle="1" w:styleId="Multi-ListTableListNumber">
    <w:name w:val="Multi-List Table List Number"/>
    <w:uiPriority w:val="99"/>
    <w:rsid w:val="00FD0007"/>
    <w:pPr>
      <w:numPr>
        <w:numId w:val="13"/>
      </w:numPr>
    </w:pPr>
  </w:style>
  <w:style w:type="paragraph" w:customStyle="1" w:styleId="TableListParagraph">
    <w:name w:val="Table List Paragraph"/>
    <w:basedOn w:val="ListParagraph"/>
    <w:link w:val="TableListParagraphChar"/>
    <w:uiPriority w:val="4"/>
    <w:qFormat/>
    <w:rsid w:val="00D840F2"/>
    <w:pPr>
      <w:spacing w:after="0" w:line="240" w:lineRule="auto"/>
      <w:ind w:left="547"/>
    </w:pPr>
    <w:rPr>
      <w:sz w:val="18"/>
      <w:szCs w:val="20"/>
    </w:rPr>
  </w:style>
  <w:style w:type="character" w:customStyle="1" w:styleId="TableListParagraphChar">
    <w:name w:val="Table List Paragraph Char"/>
    <w:basedOn w:val="ListParagraphChar"/>
    <w:link w:val="TableListParagraph"/>
    <w:uiPriority w:val="4"/>
    <w:rsid w:val="00193660"/>
    <w:rPr>
      <w:rFonts w:ascii="Arial Nova Cond" w:hAnsi="Arial Nova Cond"/>
      <w:sz w:val="18"/>
      <w:szCs w:val="20"/>
    </w:rPr>
  </w:style>
  <w:style w:type="numbering" w:customStyle="1" w:styleId="ListOutline">
    <w:name w:val="List Outline"/>
    <w:uiPriority w:val="99"/>
    <w:rsid w:val="00081F32"/>
    <w:pPr>
      <w:numPr>
        <w:numId w:val="5"/>
      </w:numPr>
    </w:pPr>
  </w:style>
  <w:style w:type="paragraph" w:customStyle="1" w:styleId="ListNumberH4">
    <w:name w:val="List Number H4"/>
    <w:basedOn w:val="ListNumber"/>
    <w:uiPriority w:val="3"/>
    <w:semiHidden/>
    <w:qFormat/>
    <w:rsid w:val="00DF0DE8"/>
    <w:pPr>
      <w:numPr>
        <w:numId w:val="0"/>
      </w:numPr>
      <w:tabs>
        <w:tab w:val="num" w:pos="1627"/>
      </w:tabs>
      <w:ind w:left="1267" w:hanging="360"/>
    </w:pPr>
  </w:style>
  <w:style w:type="paragraph" w:customStyle="1" w:styleId="Heading1PlainExample">
    <w:name w:val="Heading 1 Plain Example"/>
    <w:basedOn w:val="Heading1Plain"/>
    <w:semiHidden/>
    <w:qFormat/>
    <w:rsid w:val="00892FFF"/>
    <w:pPr>
      <w:spacing w:line="240" w:lineRule="auto"/>
      <w:outlineLvl w:val="9"/>
    </w:pPr>
  </w:style>
  <w:style w:type="paragraph" w:customStyle="1" w:styleId="Heading2PlainExample">
    <w:name w:val="Heading 2 Plain Example"/>
    <w:basedOn w:val="Heading2Plain"/>
    <w:semiHidden/>
    <w:qFormat/>
    <w:rsid w:val="00892FFF"/>
    <w:pPr>
      <w:spacing w:line="240" w:lineRule="auto"/>
      <w:outlineLvl w:val="9"/>
    </w:pPr>
  </w:style>
  <w:style w:type="paragraph" w:customStyle="1" w:styleId="Heading3PlainExample">
    <w:name w:val="Heading 3 Plain Example"/>
    <w:basedOn w:val="Heading3Plain"/>
    <w:semiHidden/>
    <w:qFormat/>
    <w:rsid w:val="00892FFF"/>
    <w:pPr>
      <w:spacing w:line="240" w:lineRule="auto"/>
      <w:outlineLvl w:val="9"/>
    </w:pPr>
  </w:style>
  <w:style w:type="table" w:customStyle="1" w:styleId="TableStandard">
    <w:name w:val="Table Standard"/>
    <w:basedOn w:val="TableNormal"/>
    <w:uiPriority w:val="99"/>
    <w:rsid w:val="00FE06E6"/>
    <w:pPr>
      <w:spacing w:after="0" w:line="240" w:lineRule="auto"/>
    </w:p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tcMar>
        <w:top w:w="58" w:type="dxa"/>
        <w:left w:w="115" w:type="dxa"/>
        <w:bottom w:w="58" w:type="dxa"/>
        <w:right w:w="115" w:type="dxa"/>
      </w:tcMar>
    </w:tcPr>
    <w:tblStylePr w:type="firstRow"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shd w:val="clear" w:color="auto" w:fill="C2D2E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4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J.Cottengim\OneDrive%20-%20Lyles%20Group\5.%20BOK\AIC.GEN.T002_MasterNoCov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BC8FCA39554AFEA360F17609019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7D5876-A4DE-4EDB-AC62-5AE6624CB02F}"/>
      </w:docPartPr>
      <w:docPartBody>
        <w:p w:rsidR="00000000" w:rsidRDefault="00000000">
          <w:pPr>
            <w:pStyle w:val="DEBC8FCA39554AFEA360F1760901984D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DA96D613BAB04545B1E457F95B332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0DC9F6-737B-47A4-AA6D-92BB70EC48F3}"/>
      </w:docPartPr>
      <w:docPartBody>
        <w:p w:rsidR="00000000" w:rsidRDefault="00000000">
          <w:pPr>
            <w:pStyle w:val="DA96D613BAB04545B1E457F95B332361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59E4962601B544338589E51B84239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9F03E-3C42-43C6-9934-1C02A813EEDC}"/>
      </w:docPartPr>
      <w:docPartBody>
        <w:p w:rsidR="00000000" w:rsidRDefault="00000000">
          <w:pPr>
            <w:pStyle w:val="59E4962601B544338589E51B84239263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4573DD8CB2AD4BE0AA15CF117ECC4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9004D5-221B-420E-8FC9-B4DB80BC689C}"/>
      </w:docPartPr>
      <w:docPartBody>
        <w:p w:rsidR="00000000" w:rsidRDefault="00000000">
          <w:pPr>
            <w:pStyle w:val="4573DD8CB2AD4BE0AA15CF117ECC42F3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4D8782C4CB1B4176A8C08917C95F62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13788-D7D9-4105-A284-E67CA3ABBB3E}"/>
      </w:docPartPr>
      <w:docPartBody>
        <w:p w:rsidR="00000000" w:rsidRDefault="00000000">
          <w:pPr>
            <w:pStyle w:val="4D8782C4CB1B4176A8C08917C95F62E8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25D389F7800E4FEBBF4D76F0D062F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359B6-71E4-418E-B9F0-EE9FA6A190C0}"/>
      </w:docPartPr>
      <w:docPartBody>
        <w:p w:rsidR="00000000" w:rsidRDefault="00000000">
          <w:pPr>
            <w:pStyle w:val="25D389F7800E4FEBBF4D76F0D062F1B2"/>
          </w:pPr>
          <w:r w:rsidRPr="009678F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31F939CD4E74F4A8CE3AADBD67FA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124865-1545-4FAB-AF44-7AEF868AA925}"/>
      </w:docPartPr>
      <w:docPartBody>
        <w:p w:rsidR="00000000" w:rsidRDefault="00000000">
          <w:pPr>
            <w:pStyle w:val="D31F939CD4E74F4A8CE3AADBD67FA2D3"/>
          </w:pPr>
          <w:r w:rsidRPr="009678FF">
            <w:rPr>
              <w:rStyle w:val="PlaceholderText"/>
            </w:rPr>
            <w:t>Choose an item.</w:t>
          </w:r>
        </w:p>
      </w:docPartBody>
    </w:docPart>
    <w:docPart>
      <w:docPartPr>
        <w:name w:val="86E3AC42B6C0457BA32BFF4A26BFD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482166-3307-4A67-8667-A879BC360312}"/>
      </w:docPartPr>
      <w:docPartBody>
        <w:p w:rsidR="00000000" w:rsidRDefault="00000000">
          <w:pPr>
            <w:pStyle w:val="86E3AC42B6C0457BA32BFF4A26BFD5E8"/>
          </w:pPr>
          <w:r w:rsidRPr="009678F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 Cond">
    <w:altName w:val="Arial Nova Cond"/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0A"/>
    <w:rsid w:val="0047250A"/>
    <w:rsid w:val="00D014B9"/>
    <w:rsid w:val="00D5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BC8FCA39554AFEA360F1760901984D">
    <w:name w:val="DEBC8FCA39554AFEA360F1760901984D"/>
  </w:style>
  <w:style w:type="paragraph" w:customStyle="1" w:styleId="DA96D613BAB04545B1E457F95B332361">
    <w:name w:val="DA96D613BAB04545B1E457F95B332361"/>
  </w:style>
  <w:style w:type="paragraph" w:customStyle="1" w:styleId="59E4962601B544338589E51B84239263">
    <w:name w:val="59E4962601B544338589E51B84239263"/>
  </w:style>
  <w:style w:type="paragraph" w:customStyle="1" w:styleId="4573DD8CB2AD4BE0AA15CF117ECC42F3">
    <w:name w:val="4573DD8CB2AD4BE0AA15CF117ECC42F3"/>
  </w:style>
  <w:style w:type="paragraph" w:customStyle="1" w:styleId="4D8782C4CB1B4176A8C08917C95F62E8">
    <w:name w:val="4D8782C4CB1B4176A8C08917C95F62E8"/>
  </w:style>
  <w:style w:type="paragraph" w:customStyle="1" w:styleId="25D389F7800E4FEBBF4D76F0D062F1B2">
    <w:name w:val="25D389F7800E4FEBBF4D76F0D062F1B2"/>
  </w:style>
  <w:style w:type="paragraph" w:customStyle="1" w:styleId="D31F939CD4E74F4A8CE3AADBD67FA2D3">
    <w:name w:val="D31F939CD4E74F4A8CE3AADBD67FA2D3"/>
  </w:style>
  <w:style w:type="paragraph" w:customStyle="1" w:styleId="86E3AC42B6C0457BA32BFF4A26BFD5E8">
    <w:name w:val="86E3AC42B6C0457BA32BFF4A26BFD5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2025-09-17T00:00:00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704B386A6B464793B34C4EBB6D3410" ma:contentTypeVersion="16" ma:contentTypeDescription="Create a new document." ma:contentTypeScope="" ma:versionID="e80f66f6c53e975cb95b786335a22db2">
  <xsd:schema xmlns:xsd="http://www.w3.org/2001/XMLSchema" xmlns:xs="http://www.w3.org/2001/XMLSchema" xmlns:p="http://schemas.microsoft.com/office/2006/metadata/properties" xmlns:ns2="ddba3229-94b2-4859-9a33-4d5f8d2456b6" xmlns:ns3="e40e9ab8-780c-4357-b3cc-a30b4affdbc0" targetNamespace="http://schemas.microsoft.com/office/2006/metadata/properties" ma:root="true" ma:fieldsID="664ee6507e0fa8716fa60f28486c9a5c" ns2:_="" ns3:_="">
    <xsd:import namespace="ddba3229-94b2-4859-9a33-4d5f8d2456b6"/>
    <xsd:import namespace="e40e9ab8-780c-4357-b3cc-a30b4affdb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MediaServiceOCR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ba3229-94b2-4859-9a33-4d5f8d245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0c3c98b-d68d-4834-afc7-72af2e5e74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9ab8-780c-4357-b3cc-a30b4affdbc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5e32749-e1b0-4b72-a28b-424ec07a03e4}" ma:internalName="TaxCatchAll" ma:showField="CatchAllData" ma:web="e40e9ab8-780c-4357-b3cc-a30b4affdb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ba3229-94b2-4859-9a33-4d5f8d2456b6">
      <Terms xmlns="http://schemas.microsoft.com/office/infopath/2007/PartnerControls"/>
    </lcf76f155ced4ddcb4097134ff3c332f>
    <TaxCatchAll xmlns="e40e9ab8-780c-4357-b3cc-a30b4affdbc0" xsi:nil="true"/>
    <_dlc_DocId xmlns="e40e9ab8-780c-4357-b3cc-a30b4affdbc0">VW26QX6KE2EA-1368014854-16610</_dlc_DocId>
    <_dlc_DocIdUrl xmlns="e40e9ab8-780c-4357-b3cc-a30b4affdbc0">
      <Url>https://lylessc.sharepoint.com/sites/SystemsIntegrationDivision/_layouts/15/DocIdRedir.aspx?ID=VW26QX6KE2EA-1368014854-16610</Url>
      <Description>VW26QX6KE2EA-1368014854-16610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5D3ADE-B068-4309-8F78-CC382E51E9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ba3229-94b2-4859-9a33-4d5f8d2456b6"/>
    <ds:schemaRef ds:uri="e40e9ab8-780c-4357-b3cc-a30b4affdb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BB26C6-7F1D-4B37-9CDB-5FBD23A759B5}">
  <ds:schemaRefs>
    <ds:schemaRef ds:uri="http://schemas.microsoft.com/office/2006/metadata/properties"/>
    <ds:schemaRef ds:uri="http://schemas.microsoft.com/office/infopath/2007/PartnerControls"/>
    <ds:schemaRef ds:uri="ddba3229-94b2-4859-9a33-4d5f8d2456b6"/>
    <ds:schemaRef ds:uri="e40e9ab8-780c-4357-b3cc-a30b4affdbc0"/>
  </ds:schemaRefs>
</ds:datastoreItem>
</file>

<file path=customXml/itemProps4.xml><?xml version="1.0" encoding="utf-8"?>
<ds:datastoreItem xmlns:ds="http://schemas.openxmlformats.org/officeDocument/2006/customXml" ds:itemID="{C32139DD-6487-4FBA-9824-BFB3F0DD885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33B4E52-8A63-4779-84A9-2CF29AD68EDF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70BBAA5B-4EC4-402B-8F30-28FF6D8DDAD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AIC.GEN.T002_MasterNoCover.dotx</Template>
  <TotalTime>1</TotalTime>
  <Pages>8</Pages>
  <Words>114</Words>
  <Characters>614</Characters>
  <Application>Microsoft Office Word</Application>
  <DocSecurity>0</DocSecurity>
  <Lines>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Style Template (Cover)</vt:lpstr>
    </vt:vector>
  </TitlesOfParts>
  <Company>Advanced Integration &amp; Controls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Style Template (Cover)</dc:title>
  <dc:subject/>
  <dc:creator>AJ Cottengim</dc:creator>
  <cp:keywords/>
  <dc:description/>
  <cp:lastModifiedBy>AJ Cottengim</cp:lastModifiedBy>
  <cp:revision>2</cp:revision>
  <dcterms:created xsi:type="dcterms:W3CDTF">2026-03-11T17:49:00Z</dcterms:created>
  <dcterms:modified xsi:type="dcterms:W3CDTF">2026-03-11T17:50:00Z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K ID">
    <vt:lpwstr>AA.BBB.C999</vt:lpwstr>
  </property>
  <property fmtid="{D5CDD505-2E9C-101B-9397-08002B2CF9AE}" pid="3" name="Company Name">
    <vt:lpwstr>Advanced Integration &amp; Controls</vt:lpwstr>
  </property>
  <property fmtid="{D5CDD505-2E9C-101B-9397-08002B2CF9AE}" pid="4" name="Author">
    <vt:lpwstr>Last, First</vt:lpwstr>
  </property>
  <property fmtid="{D5CDD505-2E9C-101B-9397-08002B2CF9AE}" pid="5" name="Company Address">
    <vt:lpwstr>9332 Tech Center Drive, Suite 200 &amp; 300 | Sacramento, CA 95826</vt:lpwstr>
  </property>
  <property fmtid="{D5CDD505-2E9C-101B-9397-08002B2CF9AE}" pid="6" name="Project Name">
    <vt:lpwstr>[ABYZ Project Name]</vt:lpwstr>
  </property>
  <property fmtid="{D5CDD505-2E9C-101B-9397-08002B2CF9AE}" pid="7" name="Project Number">
    <vt:lpwstr>[ABYZ Project Number]</vt:lpwstr>
  </property>
  <property fmtid="{D5CDD505-2E9C-101B-9397-08002B2CF9AE}" pid="8" name="End Customer">
    <vt:lpwstr>[ABYZ End Customer]</vt:lpwstr>
  </property>
  <property fmtid="{D5CDD505-2E9C-101B-9397-08002B2CF9AE}" pid="9" name="Site Name">
    <vt:lpwstr>[ABYZ Site Name]</vt:lpwstr>
  </property>
  <property fmtid="{D5CDD505-2E9C-101B-9397-08002B2CF9AE}" pid="10" name="File Name">
    <vt:lpwstr>7#.####_[RlsePkg]_[Deliverable]_YYYYMMDD</vt:lpwstr>
  </property>
  <property fmtid="{D5CDD505-2E9C-101B-9397-08002B2CF9AE}" pid="11" name="Deliverable ID">
    <vt:lpwstr>[ABYZ Deliverable ID]</vt:lpwstr>
  </property>
  <property fmtid="{D5CDD505-2E9C-101B-9397-08002B2CF9AE}" pid="12" name="Release Package">
    <vt:lpwstr>[ABYZ Release Package]</vt:lpwstr>
  </property>
  <property fmtid="{D5CDD505-2E9C-101B-9397-08002B2CF9AE}" pid="13" name="Date">
    <vt:lpwstr>[ABYZ Date]</vt:lpwstr>
  </property>
  <property fmtid="{D5CDD505-2E9C-101B-9397-08002B2CF9AE}" pid="14" name="ContentTypeId">
    <vt:lpwstr>0x01010086704B386A6B464793B34C4EBB6D3410</vt:lpwstr>
  </property>
  <property fmtid="{D5CDD505-2E9C-101B-9397-08002B2CF9AE}" pid="15" name="_dlc_DocIdItemGuid">
    <vt:lpwstr>4d3b6f05-009e-4cd4-9db5-d1d5fa76a907</vt:lpwstr>
  </property>
</Properties>
</file>